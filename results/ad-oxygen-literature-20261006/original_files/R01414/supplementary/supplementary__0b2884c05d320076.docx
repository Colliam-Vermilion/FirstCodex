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D9F" w:rsidRDefault="005B5D9F" w:rsidP="00C9223F">
      <w:pPr>
        <w:adjustRightInd w:val="0"/>
        <w:snapToGrid w:val="0"/>
        <w:spacing w:before="0" w:after="0"/>
        <w:jc w:val="center"/>
        <w:rPr>
          <w:b/>
          <w:sz w:val="28"/>
          <w:szCs w:val="28"/>
          <w:lang w:eastAsia="zh-TW" w:bidi="th-TH"/>
        </w:rPr>
      </w:pPr>
      <w:r w:rsidRPr="005B5D9F">
        <w:rPr>
          <w:b/>
          <w:sz w:val="28"/>
          <w:szCs w:val="28"/>
          <w:lang w:eastAsia="zh-TW" w:bidi="th-TH"/>
        </w:rPr>
        <w:t>Ox</w:t>
      </w:r>
      <w:r w:rsidR="00A31F4B">
        <w:rPr>
          <w:b/>
          <w:sz w:val="28"/>
          <w:szCs w:val="28"/>
          <w:lang w:eastAsia="zh-TW" w:bidi="th-TH"/>
        </w:rPr>
        <w:t>idation</w:t>
      </w:r>
      <w:r w:rsidRPr="005B5D9F">
        <w:rPr>
          <w:b/>
          <w:sz w:val="28"/>
          <w:szCs w:val="28"/>
          <w:lang w:eastAsia="zh-TW" w:bidi="th-TH"/>
        </w:rPr>
        <w:t xml:space="preserve"> Reduction Potential as </w:t>
      </w:r>
      <w:r>
        <w:rPr>
          <w:b/>
          <w:sz w:val="28"/>
          <w:szCs w:val="28"/>
          <w:lang w:eastAsia="zh-TW" w:bidi="th-TH"/>
        </w:rPr>
        <w:t>a</w:t>
      </w:r>
      <w:r w:rsidRPr="005B5D9F">
        <w:rPr>
          <w:b/>
          <w:sz w:val="28"/>
          <w:szCs w:val="28"/>
          <w:lang w:eastAsia="zh-TW" w:bidi="th-TH"/>
        </w:rPr>
        <w:t xml:space="preserve"> Parameter to Regulate Micro-Oxygen Injection into Anaerobic Digester </w:t>
      </w:r>
      <w:r w:rsidR="00A41860">
        <w:rPr>
          <w:b/>
          <w:sz w:val="28"/>
          <w:szCs w:val="28"/>
          <w:lang w:eastAsia="zh-TW" w:bidi="th-TH"/>
        </w:rPr>
        <w:t xml:space="preserve">for </w:t>
      </w:r>
      <w:r w:rsidRPr="005B5D9F">
        <w:rPr>
          <w:b/>
          <w:sz w:val="28"/>
          <w:szCs w:val="28"/>
          <w:lang w:eastAsia="zh-TW" w:bidi="th-TH"/>
        </w:rPr>
        <w:t>Reduc</w:t>
      </w:r>
      <w:r w:rsidR="00A41860">
        <w:rPr>
          <w:b/>
          <w:sz w:val="28"/>
          <w:szCs w:val="28"/>
          <w:lang w:eastAsia="zh-TW" w:bidi="th-TH"/>
        </w:rPr>
        <w:t xml:space="preserve">ing </w:t>
      </w:r>
      <w:r w:rsidR="00C42BAF">
        <w:rPr>
          <w:b/>
          <w:sz w:val="28"/>
          <w:szCs w:val="28"/>
          <w:lang w:eastAsia="zh-TW" w:bidi="th-TH"/>
        </w:rPr>
        <w:t>Hydrogen Sul</w:t>
      </w:r>
      <w:r w:rsidR="009D78E3">
        <w:rPr>
          <w:b/>
          <w:sz w:val="28"/>
          <w:szCs w:val="28"/>
          <w:lang w:eastAsia="zh-TW" w:bidi="th-TH"/>
        </w:rPr>
        <w:t>ph</w:t>
      </w:r>
      <w:bookmarkStart w:id="0" w:name="_GoBack"/>
      <w:bookmarkEnd w:id="0"/>
      <w:r w:rsidR="00C42BAF">
        <w:rPr>
          <w:b/>
          <w:sz w:val="28"/>
          <w:szCs w:val="28"/>
          <w:lang w:eastAsia="zh-TW" w:bidi="th-TH"/>
        </w:rPr>
        <w:t>ide</w:t>
      </w:r>
      <w:r w:rsidRPr="005B5D9F">
        <w:rPr>
          <w:b/>
          <w:sz w:val="28"/>
          <w:szCs w:val="28"/>
          <w:lang w:eastAsia="zh-TW" w:bidi="th-TH"/>
        </w:rPr>
        <w:t xml:space="preserve"> </w:t>
      </w:r>
      <w:r w:rsidR="00A41860">
        <w:rPr>
          <w:b/>
          <w:sz w:val="28"/>
          <w:szCs w:val="28"/>
          <w:lang w:eastAsia="zh-TW" w:bidi="th-TH"/>
        </w:rPr>
        <w:t>C</w:t>
      </w:r>
      <w:r w:rsidRPr="005B5D9F">
        <w:rPr>
          <w:b/>
          <w:sz w:val="28"/>
          <w:szCs w:val="28"/>
          <w:lang w:eastAsia="zh-TW" w:bidi="th-TH"/>
        </w:rPr>
        <w:t xml:space="preserve">oncentration in </w:t>
      </w:r>
      <w:r>
        <w:rPr>
          <w:b/>
          <w:sz w:val="28"/>
          <w:szCs w:val="28"/>
          <w:lang w:eastAsia="zh-TW" w:bidi="th-TH"/>
        </w:rPr>
        <w:t>B</w:t>
      </w:r>
      <w:r w:rsidRPr="005B5D9F">
        <w:rPr>
          <w:b/>
          <w:sz w:val="28"/>
          <w:szCs w:val="28"/>
          <w:lang w:eastAsia="zh-TW" w:bidi="th-TH"/>
        </w:rPr>
        <w:t xml:space="preserve">iogas </w:t>
      </w:r>
    </w:p>
    <w:p w:rsidR="00045858" w:rsidRPr="00490C04" w:rsidRDefault="00490C04" w:rsidP="00490C04">
      <w:pPr>
        <w:spacing w:before="480" w:after="0"/>
        <w:jc w:val="center"/>
        <w:rPr>
          <w:b/>
          <w:iCs/>
          <w:sz w:val="28"/>
          <w:szCs w:val="28"/>
        </w:rPr>
      </w:pPr>
      <w:r w:rsidRPr="00490C04">
        <w:rPr>
          <w:b/>
          <w:iCs/>
          <w:sz w:val="28"/>
          <w:szCs w:val="28"/>
        </w:rPr>
        <w:t>Supplementary Data</w:t>
      </w:r>
    </w:p>
    <w:p w:rsidR="00045858" w:rsidRPr="005C36A7" w:rsidRDefault="003B4117" w:rsidP="00C9223F">
      <w:pPr>
        <w:spacing w:before="0" w:after="0"/>
        <w:jc w:val="center"/>
        <w:rPr>
          <w:b/>
          <w:i/>
          <w:iCs/>
          <w:sz w:val="28"/>
          <w:szCs w:val="28"/>
        </w:rPr>
      </w:pPr>
      <w:proofErr w:type="spellStart"/>
      <w:r w:rsidRPr="005C36A7">
        <w:rPr>
          <w:b/>
          <w:i/>
          <w:iCs/>
          <w:sz w:val="28"/>
          <w:szCs w:val="28"/>
        </w:rPr>
        <w:t>Bioresource</w:t>
      </w:r>
      <w:proofErr w:type="spellEnd"/>
      <w:r w:rsidRPr="005C36A7">
        <w:rPr>
          <w:b/>
          <w:i/>
          <w:iCs/>
          <w:sz w:val="28"/>
          <w:szCs w:val="28"/>
        </w:rPr>
        <w:t xml:space="preserve"> Technology</w:t>
      </w:r>
    </w:p>
    <w:p w:rsidR="003B4117" w:rsidRPr="00534B46" w:rsidRDefault="00C42BAF" w:rsidP="00C9223F">
      <w:pPr>
        <w:spacing w:after="0"/>
        <w:jc w:val="center"/>
      </w:pPr>
      <w:r>
        <w:t>Sep</w:t>
      </w:r>
      <w:r w:rsidR="008A4527">
        <w:t xml:space="preserve"> </w:t>
      </w:r>
      <w:r w:rsidR="009260D2">
        <w:t>2014</w:t>
      </w:r>
    </w:p>
    <w:p w:rsidR="003B4117" w:rsidRPr="00534B46" w:rsidRDefault="003B4117" w:rsidP="009260D2">
      <w:pPr>
        <w:spacing w:before="600" w:after="0"/>
        <w:jc w:val="center"/>
        <w:rPr>
          <w:b/>
        </w:rPr>
      </w:pPr>
      <w:r w:rsidRPr="00534B46">
        <w:rPr>
          <w:rFonts w:eastAsia="MS PMincho"/>
          <w:lang w:eastAsia="zh-TW"/>
        </w:rPr>
        <w:t xml:space="preserve">Long </w:t>
      </w:r>
      <w:r>
        <w:rPr>
          <w:rFonts w:eastAsia="MS PMincho"/>
          <w:lang w:eastAsia="zh-TW"/>
        </w:rPr>
        <w:t xml:space="preserve">D. </w:t>
      </w:r>
      <w:r w:rsidRPr="00534B46">
        <w:rPr>
          <w:rFonts w:eastAsia="MS PMincho"/>
          <w:lang w:eastAsia="zh-TW"/>
        </w:rPr>
        <w:t xml:space="preserve">Nghiem </w:t>
      </w:r>
      <w:r w:rsidRPr="00534B46">
        <w:rPr>
          <w:vertAlign w:val="superscript"/>
          <w:lang w:eastAsia="zh-TW"/>
        </w:rPr>
        <w:t>a,</w:t>
      </w:r>
      <w:r w:rsidRPr="00534B46">
        <w:rPr>
          <w:lang w:eastAsia="zh-TW"/>
        </w:rPr>
        <w:t>*</w:t>
      </w:r>
      <w:r w:rsidR="008B6678">
        <w:rPr>
          <w:lang w:eastAsia="zh-TW"/>
        </w:rPr>
        <w:t>, Patric</w:t>
      </w:r>
      <w:r w:rsidR="00237E32">
        <w:rPr>
          <w:lang w:eastAsia="zh-TW"/>
        </w:rPr>
        <w:t>k</w:t>
      </w:r>
      <w:r w:rsidR="008B6678">
        <w:rPr>
          <w:lang w:eastAsia="zh-TW"/>
        </w:rPr>
        <w:t xml:space="preserve"> </w:t>
      </w:r>
      <w:proofErr w:type="spellStart"/>
      <w:r w:rsidR="008B6678">
        <w:rPr>
          <w:lang w:eastAsia="zh-TW"/>
        </w:rPr>
        <w:t>Manassa</w:t>
      </w:r>
      <w:proofErr w:type="spellEnd"/>
      <w:r w:rsidR="008B6678">
        <w:rPr>
          <w:lang w:eastAsia="zh-TW"/>
        </w:rPr>
        <w:t xml:space="preserve"> </w:t>
      </w:r>
      <w:r w:rsidR="008B6678" w:rsidRPr="00534B46">
        <w:rPr>
          <w:vertAlign w:val="superscript"/>
          <w:lang w:eastAsia="zh-TW"/>
        </w:rPr>
        <w:t>a</w:t>
      </w:r>
      <w:r w:rsidR="008B6678">
        <w:rPr>
          <w:lang w:eastAsia="zh-TW"/>
        </w:rPr>
        <w:t xml:space="preserve">, </w:t>
      </w:r>
      <w:r w:rsidR="009D1DAE">
        <w:rPr>
          <w:lang w:eastAsia="zh-TW"/>
        </w:rPr>
        <w:t>Marcia Dawson</w:t>
      </w:r>
      <w:r w:rsidR="008C4982">
        <w:rPr>
          <w:lang w:eastAsia="zh-TW"/>
        </w:rPr>
        <w:t xml:space="preserve"> </w:t>
      </w:r>
      <w:r w:rsidR="009D1DAE" w:rsidRPr="0042186D">
        <w:rPr>
          <w:vertAlign w:val="superscript"/>
          <w:lang w:eastAsia="zh-TW"/>
        </w:rPr>
        <w:t>b</w:t>
      </w:r>
      <w:r w:rsidR="009D1DAE">
        <w:rPr>
          <w:lang w:eastAsia="zh-TW"/>
        </w:rPr>
        <w:t xml:space="preserve">, and </w:t>
      </w:r>
      <w:r w:rsidR="008B6678">
        <w:rPr>
          <w:lang w:eastAsia="zh-TW"/>
        </w:rPr>
        <w:t>Shona</w:t>
      </w:r>
      <w:r w:rsidR="00D77893">
        <w:rPr>
          <w:lang w:eastAsia="zh-TW"/>
        </w:rPr>
        <w:t xml:space="preserve"> K.</w:t>
      </w:r>
      <w:r w:rsidR="008B6678">
        <w:rPr>
          <w:lang w:eastAsia="zh-TW"/>
        </w:rPr>
        <w:t xml:space="preserve"> Fitzgerald </w:t>
      </w:r>
      <w:r w:rsidR="008B6678" w:rsidRPr="008B6678">
        <w:rPr>
          <w:vertAlign w:val="superscript"/>
          <w:lang w:eastAsia="zh-TW"/>
        </w:rPr>
        <w:t>b</w:t>
      </w:r>
    </w:p>
    <w:p w:rsidR="003B4117" w:rsidRPr="00534B46" w:rsidRDefault="003B4117" w:rsidP="009260D2">
      <w:pPr>
        <w:spacing w:before="1200" w:after="0"/>
        <w:jc w:val="center"/>
      </w:pPr>
      <w:proofErr w:type="gramStart"/>
      <w:r w:rsidRPr="00534B46">
        <w:rPr>
          <w:vertAlign w:val="superscript"/>
        </w:rPr>
        <w:t>a</w:t>
      </w:r>
      <w:proofErr w:type="gramEnd"/>
      <w:r w:rsidRPr="00534B46">
        <w:rPr>
          <w:vertAlign w:val="superscript"/>
        </w:rPr>
        <w:t xml:space="preserve"> </w:t>
      </w:r>
      <w:r w:rsidRPr="00534B46">
        <w:t>Strategic Water Infrastructure Laboratory, School of Civil Mining and Environmental Engineering, University of Wollongong, Wollongong, NSW 2522, Australia</w:t>
      </w:r>
    </w:p>
    <w:p w:rsidR="00293F25" w:rsidRDefault="003B4117" w:rsidP="008B6678">
      <w:pPr>
        <w:spacing w:before="0" w:after="0"/>
        <w:jc w:val="center"/>
      </w:pPr>
      <w:proofErr w:type="gramStart"/>
      <w:r w:rsidRPr="00534B46">
        <w:rPr>
          <w:vertAlign w:val="superscript"/>
        </w:rPr>
        <w:t>b</w:t>
      </w:r>
      <w:proofErr w:type="gramEnd"/>
      <w:r w:rsidRPr="00534B46">
        <w:rPr>
          <w:vertAlign w:val="superscript"/>
        </w:rPr>
        <w:t xml:space="preserve"> </w:t>
      </w:r>
      <w:r w:rsidR="008B6678">
        <w:t xml:space="preserve">Sydney Water Corporation, </w:t>
      </w:r>
      <w:r w:rsidR="008B6678" w:rsidRPr="008B6678">
        <w:t>Parramatta, NSW 2124, Australia</w:t>
      </w:r>
    </w:p>
    <w:p w:rsidR="00045858" w:rsidRDefault="00045858" w:rsidP="000559F8">
      <w:pPr>
        <w:spacing w:before="5520" w:after="0"/>
      </w:pPr>
      <w:r>
        <w:t>_______________________</w:t>
      </w:r>
    </w:p>
    <w:p w:rsidR="00C03CEE" w:rsidRDefault="00045858" w:rsidP="00C03CEE">
      <w:pPr>
        <w:ind w:right="-524"/>
        <w:jc w:val="center"/>
        <w:rPr>
          <w:b/>
          <w:sz w:val="28"/>
          <w:szCs w:val="28"/>
        </w:rPr>
      </w:pPr>
      <w:r>
        <w:t>* C</w:t>
      </w:r>
      <w:r>
        <w:rPr>
          <w:sz w:val="20"/>
          <w:szCs w:val="20"/>
        </w:rPr>
        <w:t>orresponding author: Long Duc Nghiem</w:t>
      </w:r>
      <w:r>
        <w:rPr>
          <w:sz w:val="20"/>
        </w:rPr>
        <w:t>, Email: longn@uow.edu.au</w:t>
      </w:r>
      <w:r w:rsidR="009568F5">
        <w:rPr>
          <w:sz w:val="20"/>
        </w:rPr>
        <w:t>;</w:t>
      </w:r>
      <w:r>
        <w:rPr>
          <w:sz w:val="20"/>
        </w:rPr>
        <w:t xml:space="preserve"> </w:t>
      </w:r>
      <w:proofErr w:type="spellStart"/>
      <w:r>
        <w:rPr>
          <w:sz w:val="20"/>
          <w:szCs w:val="20"/>
        </w:rPr>
        <w:t>Ph</w:t>
      </w:r>
      <w:proofErr w:type="spellEnd"/>
      <w:r>
        <w:rPr>
          <w:sz w:val="20"/>
          <w:szCs w:val="20"/>
        </w:rPr>
        <w:t xml:space="preserve"> +61 2 4221 4590</w:t>
      </w:r>
      <w:r w:rsidR="009260D2">
        <w:rPr>
          <w:b/>
          <w:sz w:val="28"/>
          <w:szCs w:val="28"/>
        </w:rPr>
        <w:br w:type="page"/>
      </w:r>
      <w:r w:rsidR="00C03CEE">
        <w:rPr>
          <w:b/>
          <w:noProof/>
          <w:sz w:val="28"/>
          <w:szCs w:val="28"/>
          <w:lang w:eastAsia="en-AU"/>
        </w:rPr>
        <w:lastRenderedPageBreak/>
        <w:drawing>
          <wp:inline distT="0" distB="0" distL="0" distR="0" wp14:anchorId="46F5738A" wp14:editId="515E5CAF">
            <wp:extent cx="5367490" cy="3959750"/>
            <wp:effectExtent l="19050" t="0" r="46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846" t="4963" b="3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490" cy="395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CEE" w:rsidRDefault="00C03CEE" w:rsidP="00C03CEE">
      <w:pPr>
        <w:ind w:right="-524"/>
        <w:rPr>
          <w:sz w:val="28"/>
          <w:szCs w:val="28"/>
        </w:rPr>
      </w:pPr>
      <w:r>
        <w:rPr>
          <w:b/>
          <w:sz w:val="28"/>
          <w:szCs w:val="28"/>
        </w:rPr>
        <w:t xml:space="preserve">Figure S1: </w:t>
      </w:r>
      <w:r>
        <w:rPr>
          <w:sz w:val="28"/>
          <w:szCs w:val="28"/>
        </w:rPr>
        <w:t>A photograph of the two anaerobic digester systems.</w:t>
      </w:r>
    </w:p>
    <w:p w:rsidR="00C03CEE" w:rsidRDefault="00C03CEE">
      <w:pPr>
        <w:spacing w:before="0"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C03CEE" w:rsidRPr="0050369B" w:rsidRDefault="00C03CEE" w:rsidP="00C03CEE">
      <w:pPr>
        <w:spacing w:line="276" w:lineRule="auto"/>
        <w:rPr>
          <w:rFonts w:eastAsia="Calibri"/>
        </w:rPr>
      </w:pPr>
      <w:r w:rsidRPr="0050369B">
        <w:rPr>
          <w:rFonts w:eastAsia="Calibri"/>
          <w:b/>
        </w:rPr>
        <w:lastRenderedPageBreak/>
        <w:t>Table S1:</w:t>
      </w:r>
      <w:r w:rsidRPr="0050369B">
        <w:rPr>
          <w:rFonts w:eastAsia="Calibri"/>
        </w:rPr>
        <w:t xml:space="preserve"> Biogas composition of the two digesters during the experiment.</w:t>
      </w:r>
    </w:p>
    <w:tbl>
      <w:tblPr>
        <w:tblW w:w="9513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91"/>
        <w:gridCol w:w="1027"/>
        <w:gridCol w:w="1028"/>
        <w:gridCol w:w="1028"/>
        <w:gridCol w:w="1028"/>
        <w:gridCol w:w="1027"/>
        <w:gridCol w:w="1028"/>
        <w:gridCol w:w="1028"/>
        <w:gridCol w:w="1028"/>
      </w:tblGrid>
      <w:tr w:rsidR="00C03CEE" w:rsidRPr="0050369B" w:rsidTr="00193A1F">
        <w:trPr>
          <w:trHeight w:hRule="exact" w:val="255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03CEE" w:rsidRPr="0050369B" w:rsidRDefault="00C03CEE" w:rsidP="00193A1F">
            <w:pPr>
              <w:spacing w:before="0"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Date</w:t>
            </w:r>
          </w:p>
        </w:tc>
        <w:tc>
          <w:tcPr>
            <w:tcW w:w="41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03CEE" w:rsidRPr="0050369B" w:rsidRDefault="00C03CEE" w:rsidP="00193A1F">
            <w:pPr>
              <w:spacing w:before="0" w:after="0" w:line="240" w:lineRule="auto"/>
              <w:ind w:left="-95" w:right="-73"/>
              <w:jc w:val="center"/>
              <w:rPr>
                <w:b/>
                <w:bCs/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Digester 1 (control system)</w:t>
            </w:r>
          </w:p>
        </w:tc>
        <w:tc>
          <w:tcPr>
            <w:tcW w:w="41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03CEE" w:rsidRPr="0050369B" w:rsidRDefault="00C03CEE" w:rsidP="00193A1F">
            <w:pPr>
              <w:spacing w:before="0" w:after="0" w:line="240" w:lineRule="auto"/>
              <w:ind w:left="-95" w:right="-73"/>
              <w:jc w:val="center"/>
              <w:rPr>
                <w:b/>
                <w:bCs/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Digester 2 (test system)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-73"/>
              <w:jc w:val="center"/>
              <w:rPr>
                <w:b/>
                <w:bCs/>
                <w:color w:val="000000"/>
                <w:sz w:val="20"/>
                <w:szCs w:val="20"/>
                <w:lang w:eastAsia="en-AU"/>
              </w:rPr>
            </w:pPr>
            <w:proofErr w:type="gramStart"/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CH</w:t>
            </w:r>
            <w:r w:rsidRPr="0050369B">
              <w:rPr>
                <w:b/>
                <w:bCs/>
                <w:color w:val="000000"/>
                <w:sz w:val="20"/>
                <w:szCs w:val="20"/>
                <w:vertAlign w:val="subscript"/>
                <w:lang w:eastAsia="en-AU"/>
              </w:rPr>
              <w:t>4</w:t>
            </w:r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(</w:t>
            </w:r>
            <w:proofErr w:type="gramEnd"/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%)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-73"/>
              <w:jc w:val="center"/>
              <w:rPr>
                <w:b/>
                <w:bCs/>
                <w:color w:val="000000"/>
                <w:sz w:val="20"/>
                <w:szCs w:val="20"/>
                <w:lang w:eastAsia="en-AU"/>
              </w:rPr>
            </w:pPr>
            <w:proofErr w:type="gramStart"/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CO</w:t>
            </w:r>
            <w:r w:rsidRPr="0050369B">
              <w:rPr>
                <w:b/>
                <w:bCs/>
                <w:color w:val="000000"/>
                <w:sz w:val="20"/>
                <w:szCs w:val="20"/>
                <w:vertAlign w:val="subscript"/>
                <w:lang w:eastAsia="en-AU"/>
              </w:rPr>
              <w:t>2</w:t>
            </w:r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(</w:t>
            </w:r>
            <w:proofErr w:type="gramEnd"/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%)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-73"/>
              <w:jc w:val="center"/>
              <w:rPr>
                <w:b/>
                <w:bCs/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H</w:t>
            </w:r>
            <w:r w:rsidRPr="0050369B">
              <w:rPr>
                <w:b/>
                <w:bCs/>
                <w:color w:val="000000"/>
                <w:sz w:val="20"/>
                <w:szCs w:val="20"/>
                <w:vertAlign w:val="subscript"/>
                <w:lang w:eastAsia="en-AU"/>
              </w:rPr>
              <w:t>2</w:t>
            </w:r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S (ppm)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-73"/>
              <w:jc w:val="center"/>
              <w:rPr>
                <w:b/>
                <w:bCs/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O</w:t>
            </w:r>
            <w:r w:rsidRPr="0050369B">
              <w:rPr>
                <w:b/>
                <w:bCs/>
                <w:color w:val="000000"/>
                <w:sz w:val="20"/>
                <w:szCs w:val="20"/>
                <w:vertAlign w:val="subscript"/>
                <w:lang w:eastAsia="en-AU"/>
              </w:rPr>
              <w:t>2</w:t>
            </w:r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%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-73"/>
              <w:jc w:val="center"/>
              <w:rPr>
                <w:b/>
                <w:bCs/>
                <w:color w:val="000000"/>
                <w:sz w:val="20"/>
                <w:szCs w:val="20"/>
                <w:lang w:eastAsia="en-AU"/>
              </w:rPr>
            </w:pPr>
            <w:proofErr w:type="gramStart"/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CH</w:t>
            </w:r>
            <w:r w:rsidRPr="0050369B">
              <w:rPr>
                <w:b/>
                <w:bCs/>
                <w:color w:val="000000"/>
                <w:sz w:val="20"/>
                <w:szCs w:val="20"/>
                <w:vertAlign w:val="subscript"/>
                <w:lang w:eastAsia="en-AU"/>
              </w:rPr>
              <w:t>4</w:t>
            </w:r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(</w:t>
            </w:r>
            <w:proofErr w:type="gramEnd"/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%)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-73"/>
              <w:jc w:val="center"/>
              <w:rPr>
                <w:b/>
                <w:bCs/>
                <w:color w:val="000000"/>
                <w:sz w:val="20"/>
                <w:szCs w:val="20"/>
                <w:lang w:eastAsia="en-AU"/>
              </w:rPr>
            </w:pPr>
            <w:proofErr w:type="gramStart"/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CO</w:t>
            </w:r>
            <w:r w:rsidRPr="0050369B">
              <w:rPr>
                <w:b/>
                <w:bCs/>
                <w:color w:val="000000"/>
                <w:sz w:val="20"/>
                <w:szCs w:val="20"/>
                <w:vertAlign w:val="subscript"/>
                <w:lang w:eastAsia="en-AU"/>
              </w:rPr>
              <w:t>2</w:t>
            </w:r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(</w:t>
            </w:r>
            <w:proofErr w:type="gramEnd"/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%)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-73"/>
              <w:jc w:val="center"/>
              <w:rPr>
                <w:b/>
                <w:bCs/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H</w:t>
            </w:r>
            <w:r w:rsidRPr="0050369B">
              <w:rPr>
                <w:b/>
                <w:bCs/>
                <w:color w:val="000000"/>
                <w:sz w:val="20"/>
                <w:szCs w:val="20"/>
                <w:vertAlign w:val="subscript"/>
                <w:lang w:eastAsia="en-AU"/>
              </w:rPr>
              <w:t>2</w:t>
            </w:r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S (ppm)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-73"/>
              <w:jc w:val="center"/>
              <w:rPr>
                <w:b/>
                <w:bCs/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O</w:t>
            </w:r>
            <w:r w:rsidRPr="0050369B">
              <w:rPr>
                <w:b/>
                <w:bCs/>
                <w:color w:val="000000"/>
                <w:sz w:val="20"/>
                <w:szCs w:val="20"/>
                <w:vertAlign w:val="subscript"/>
                <w:lang w:eastAsia="en-AU"/>
              </w:rPr>
              <w:t>2</w:t>
            </w:r>
            <w:r w:rsidRPr="0050369B">
              <w:rPr>
                <w:b/>
                <w:bCs/>
                <w:color w:val="000000"/>
                <w:sz w:val="20"/>
                <w:szCs w:val="20"/>
                <w:lang w:eastAsia="en-AU"/>
              </w:rPr>
              <w:t>%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23/10/2013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135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0.7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26.1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70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4.6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24/10/2013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55.6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36.5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200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0.9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28.6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3.9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25/10/2013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56.4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37.1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160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0.6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48.1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30.7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60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3.2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28/10/2013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37.8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160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0.5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54.4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34.8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1.4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29/10/2013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52.4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38.1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160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0.5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56.1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35.1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1.1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30/10/2013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38.2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155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57.2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35.6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0.9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5/11/2013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57.6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38.5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155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37.3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0.5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6/11/2013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57.7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38.3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83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0.2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59.4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37.2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0.4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7/11/2013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57.6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38.2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118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0.4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59.1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37.9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22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0.2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8/11/2013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57.6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150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0.2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57.8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25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0.2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11/11/2013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170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58.9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25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0.3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12/11/2013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49.8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35.9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97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2.1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40.2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0.1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13/11/2013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51.1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36.5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91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1.7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40.6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28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14/11/2013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52.9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37.1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118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1.4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57.6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41.1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25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18/11/2013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54.7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38.8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124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0.8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40.7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20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0.1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19/11/2013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38.8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125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0.8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40.6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23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20/11/2013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55.8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38.6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136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0.6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40.4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21/11/2013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56.2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38.7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500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0.6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40.6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365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22/11/2013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56.4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36.7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902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3.3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40.6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495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1.2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26/11/2013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2150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0.5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40.2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700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27/11/2013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57.4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3410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0.2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58.9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1100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28/11/2013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57.5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38.8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3700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59.6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2200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30/11/2013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57.3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3400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0.6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3400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2/12/2013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56.9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38.8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4150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0.2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58.9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5411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3/12/2013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56.9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38.7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4225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0.2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58.9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5400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4/12/2013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38.3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4341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0.2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6012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5/12/2013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56.4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4400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0.7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40.3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6000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0.1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6/12/2013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56.7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4272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0.7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2540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1.8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7/12/2013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56.8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4563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1977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1.4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8/12/2013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56.9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4438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0.4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632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1.7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9/12/2013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57.2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4300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0.8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330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1.2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10/12/2013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57.8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38.2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4218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190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</w:t>
            </w:r>
          </w:p>
        </w:tc>
      </w:tr>
      <w:tr w:rsidR="00C03CEE" w:rsidRPr="0050369B" w:rsidTr="00193A1F">
        <w:trPr>
          <w:trHeight w:hRule="exact" w:val="2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jc w:val="right"/>
              <w:rPr>
                <w:color w:val="000000"/>
                <w:sz w:val="20"/>
                <w:szCs w:val="20"/>
                <w:lang w:eastAsia="en-AU"/>
              </w:rPr>
            </w:pPr>
            <w:r w:rsidRPr="0050369B">
              <w:rPr>
                <w:color w:val="000000"/>
                <w:sz w:val="20"/>
                <w:szCs w:val="20"/>
                <w:lang w:eastAsia="en-AU"/>
              </w:rPr>
              <w:t>11/12/2013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4117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0.6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58.5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39.5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30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EE" w:rsidRPr="0050369B" w:rsidRDefault="00C03CEE" w:rsidP="00193A1F">
            <w:pPr>
              <w:spacing w:before="0" w:after="0" w:line="240" w:lineRule="auto"/>
              <w:ind w:left="-95" w:right="68"/>
              <w:jc w:val="right"/>
              <w:rPr>
                <w:sz w:val="20"/>
                <w:szCs w:val="20"/>
                <w:lang w:eastAsia="en-AU"/>
              </w:rPr>
            </w:pPr>
            <w:r w:rsidRPr="0050369B">
              <w:rPr>
                <w:sz w:val="20"/>
                <w:szCs w:val="20"/>
                <w:lang w:eastAsia="en-AU"/>
              </w:rPr>
              <w:t>1</w:t>
            </w:r>
          </w:p>
        </w:tc>
      </w:tr>
    </w:tbl>
    <w:p w:rsidR="009260D2" w:rsidRDefault="009260D2" w:rsidP="009260D2">
      <w:pPr>
        <w:ind w:right="-524"/>
        <w:rPr>
          <w:b/>
          <w:sz w:val="28"/>
          <w:szCs w:val="28"/>
        </w:rPr>
      </w:pPr>
    </w:p>
    <w:sectPr w:rsidR="009260D2" w:rsidSect="004A3B07">
      <w:pgSz w:w="11907" w:h="16840" w:code="9"/>
      <w:pgMar w:top="1560" w:right="1418" w:bottom="1418" w:left="1418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2EA9" w:rsidRDefault="00322EA9">
      <w:r>
        <w:separator/>
      </w:r>
    </w:p>
  </w:endnote>
  <w:endnote w:type="continuationSeparator" w:id="0">
    <w:p w:rsidR="00322EA9" w:rsidRDefault="00322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2EA9" w:rsidRDefault="00322EA9">
      <w:r>
        <w:separator/>
      </w:r>
    </w:p>
  </w:footnote>
  <w:footnote w:type="continuationSeparator" w:id="0">
    <w:p w:rsidR="00322EA9" w:rsidRDefault="00322E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D4BDA"/>
    <w:multiLevelType w:val="hybridMultilevel"/>
    <w:tmpl w:val="619274E2"/>
    <w:lvl w:ilvl="0" w:tplc="B75CDE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AD7ECE"/>
    <w:multiLevelType w:val="hybridMultilevel"/>
    <w:tmpl w:val="FB709A88"/>
    <w:lvl w:ilvl="0" w:tplc="B75CDE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6946A2"/>
    <w:multiLevelType w:val="multilevel"/>
    <w:tmpl w:val="E01A093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>
    <w:nsid w:val="1BAB3066"/>
    <w:multiLevelType w:val="hybridMultilevel"/>
    <w:tmpl w:val="CD502412"/>
    <w:lvl w:ilvl="0" w:tplc="B75CDE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F23938"/>
    <w:multiLevelType w:val="hybridMultilevel"/>
    <w:tmpl w:val="D2F0BAFC"/>
    <w:lvl w:ilvl="0" w:tplc="B75CDE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857C68"/>
    <w:multiLevelType w:val="multilevel"/>
    <w:tmpl w:val="E01A093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>
    <w:nsid w:val="2A9006A3"/>
    <w:multiLevelType w:val="multilevel"/>
    <w:tmpl w:val="A216B35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>
    <w:nsid w:val="2B5C24E6"/>
    <w:multiLevelType w:val="hybridMultilevel"/>
    <w:tmpl w:val="ABAC9792"/>
    <w:lvl w:ilvl="0" w:tplc="6750BD6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9429BB"/>
    <w:multiLevelType w:val="hybridMultilevel"/>
    <w:tmpl w:val="68DAF346"/>
    <w:lvl w:ilvl="0" w:tplc="B75CDE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AD7BBA"/>
    <w:multiLevelType w:val="hybridMultilevel"/>
    <w:tmpl w:val="F5764140"/>
    <w:lvl w:ilvl="0" w:tplc="850449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EB5387"/>
    <w:multiLevelType w:val="hybridMultilevel"/>
    <w:tmpl w:val="64AA6194"/>
    <w:lvl w:ilvl="0" w:tplc="B75CDE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31B40"/>
    <w:multiLevelType w:val="hybridMultilevel"/>
    <w:tmpl w:val="28826E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9962DA"/>
    <w:multiLevelType w:val="hybridMultilevel"/>
    <w:tmpl w:val="3CB6723C"/>
    <w:lvl w:ilvl="0" w:tplc="B75CDE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C624AC"/>
    <w:multiLevelType w:val="hybridMultilevel"/>
    <w:tmpl w:val="1B9CA8F2"/>
    <w:lvl w:ilvl="0" w:tplc="B75CDE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7F1712F"/>
    <w:multiLevelType w:val="hybridMultilevel"/>
    <w:tmpl w:val="DFE0109E"/>
    <w:lvl w:ilvl="0" w:tplc="B75CDE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106611"/>
    <w:multiLevelType w:val="hybridMultilevel"/>
    <w:tmpl w:val="D548A37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9E375F"/>
    <w:multiLevelType w:val="hybridMultilevel"/>
    <w:tmpl w:val="E11C7F7A"/>
    <w:lvl w:ilvl="0" w:tplc="F0046E08">
      <w:start w:val="1"/>
      <w:numFmt w:val="decimal"/>
      <w:pStyle w:val="Heading3"/>
      <w:lvlText w:val="%1.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2D3869"/>
    <w:multiLevelType w:val="multilevel"/>
    <w:tmpl w:val="E01A093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>
    <w:nsid w:val="6C956908"/>
    <w:multiLevelType w:val="hybridMultilevel"/>
    <w:tmpl w:val="317E2838"/>
    <w:lvl w:ilvl="0" w:tplc="B75CDE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D953E46"/>
    <w:multiLevelType w:val="multilevel"/>
    <w:tmpl w:val="CDFCF9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>
    <w:nsid w:val="73833951"/>
    <w:multiLevelType w:val="hybridMultilevel"/>
    <w:tmpl w:val="253A965A"/>
    <w:lvl w:ilvl="0" w:tplc="B75CDE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006B06"/>
    <w:multiLevelType w:val="hybridMultilevel"/>
    <w:tmpl w:val="A4F6EE7E"/>
    <w:lvl w:ilvl="0" w:tplc="189C6C4C">
      <w:start w:val="2"/>
      <w:numFmt w:val="decimal"/>
      <w:pStyle w:val="Heading2"/>
      <w:lvlText w:val="%1.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7C1779"/>
    <w:multiLevelType w:val="hybridMultilevel"/>
    <w:tmpl w:val="68E6D51A"/>
    <w:lvl w:ilvl="0" w:tplc="D6D2C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4803321"/>
    <w:multiLevelType w:val="multilevel"/>
    <w:tmpl w:val="0C2E9CC6"/>
    <w:lvl w:ilvl="0">
      <w:start w:val="4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23"/>
  </w:num>
  <w:num w:numId="2">
    <w:abstractNumId w:val="21"/>
  </w:num>
  <w:num w:numId="3">
    <w:abstractNumId w:val="19"/>
  </w:num>
  <w:num w:numId="4">
    <w:abstractNumId w:val="16"/>
  </w:num>
  <w:num w:numId="5">
    <w:abstractNumId w:val="17"/>
  </w:num>
  <w:num w:numId="6">
    <w:abstractNumId w:val="11"/>
  </w:num>
  <w:num w:numId="7">
    <w:abstractNumId w:val="21"/>
    <w:lvlOverride w:ilvl="0">
      <w:startOverride w:val="2"/>
    </w:lvlOverride>
  </w:num>
  <w:num w:numId="8">
    <w:abstractNumId w:val="6"/>
  </w:num>
  <w:num w:numId="9">
    <w:abstractNumId w:val="15"/>
  </w:num>
  <w:num w:numId="10">
    <w:abstractNumId w:val="21"/>
  </w:num>
  <w:num w:numId="11">
    <w:abstractNumId w:val="9"/>
  </w:num>
  <w:num w:numId="12">
    <w:abstractNumId w:val="7"/>
  </w:num>
  <w:num w:numId="13">
    <w:abstractNumId w:val="8"/>
  </w:num>
  <w:num w:numId="14">
    <w:abstractNumId w:val="22"/>
  </w:num>
  <w:num w:numId="15">
    <w:abstractNumId w:val="21"/>
  </w:num>
  <w:num w:numId="16">
    <w:abstractNumId w:val="21"/>
  </w:num>
  <w:num w:numId="17">
    <w:abstractNumId w:val="4"/>
  </w:num>
  <w:num w:numId="18">
    <w:abstractNumId w:val="1"/>
  </w:num>
  <w:num w:numId="19">
    <w:abstractNumId w:val="20"/>
  </w:num>
  <w:num w:numId="20">
    <w:abstractNumId w:val="18"/>
  </w:num>
  <w:num w:numId="21">
    <w:abstractNumId w:val="23"/>
  </w:num>
  <w:num w:numId="22">
    <w:abstractNumId w:val="2"/>
  </w:num>
  <w:num w:numId="23">
    <w:abstractNumId w:val="21"/>
  </w:num>
  <w:num w:numId="24">
    <w:abstractNumId w:val="5"/>
  </w:num>
  <w:num w:numId="25">
    <w:abstractNumId w:val="0"/>
  </w:num>
  <w:num w:numId="26">
    <w:abstractNumId w:val="3"/>
  </w:num>
  <w:num w:numId="27">
    <w:abstractNumId w:val="13"/>
  </w:num>
  <w:num w:numId="28">
    <w:abstractNumId w:val="12"/>
  </w:num>
  <w:num w:numId="29">
    <w:abstractNumId w:val="14"/>
  </w:num>
  <w:num w:numId="30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87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/ENInstantFormat&gt;"/>
    <w:docVar w:name="EN.Layout" w:val="&lt;ENLayout&gt;&lt;Style&gt;Bioresource Tech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zz9rwdp522zve0evda75r20satwtzd92vprp&quot;&gt;oxygen injection&lt;record-ids&gt;&lt;item&gt;1&lt;/item&gt;&lt;item&gt;2&lt;/item&gt;&lt;item&gt;3&lt;/item&gt;&lt;item&gt;4&lt;/item&gt;&lt;item&gt;5&lt;/item&gt;&lt;item&gt;6&lt;/item&gt;&lt;item&gt;7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/record-ids&gt;&lt;/item&gt;&lt;/Libraries&gt;"/>
  </w:docVars>
  <w:rsids>
    <w:rsidRoot w:val="009D7FE9"/>
    <w:rsid w:val="00000ADE"/>
    <w:rsid w:val="00000FF2"/>
    <w:rsid w:val="00001D3B"/>
    <w:rsid w:val="000026E4"/>
    <w:rsid w:val="00002D37"/>
    <w:rsid w:val="00004163"/>
    <w:rsid w:val="000041DC"/>
    <w:rsid w:val="00006AAC"/>
    <w:rsid w:val="000107A3"/>
    <w:rsid w:val="000109B5"/>
    <w:rsid w:val="000114AC"/>
    <w:rsid w:val="00011806"/>
    <w:rsid w:val="0001283A"/>
    <w:rsid w:val="00012E6F"/>
    <w:rsid w:val="0001599D"/>
    <w:rsid w:val="00015D0D"/>
    <w:rsid w:val="00020F04"/>
    <w:rsid w:val="0002159E"/>
    <w:rsid w:val="0002472E"/>
    <w:rsid w:val="00024B4C"/>
    <w:rsid w:val="000256CB"/>
    <w:rsid w:val="00025D85"/>
    <w:rsid w:val="000260E9"/>
    <w:rsid w:val="00026540"/>
    <w:rsid w:val="000267DE"/>
    <w:rsid w:val="00026C0E"/>
    <w:rsid w:val="00027C84"/>
    <w:rsid w:val="000331AB"/>
    <w:rsid w:val="00034335"/>
    <w:rsid w:val="00034451"/>
    <w:rsid w:val="00034CC8"/>
    <w:rsid w:val="00034CF1"/>
    <w:rsid w:val="00035A31"/>
    <w:rsid w:val="00036A6A"/>
    <w:rsid w:val="000370D4"/>
    <w:rsid w:val="000414C6"/>
    <w:rsid w:val="0004157C"/>
    <w:rsid w:val="000421A3"/>
    <w:rsid w:val="00045858"/>
    <w:rsid w:val="00045A5F"/>
    <w:rsid w:val="00046541"/>
    <w:rsid w:val="000469F9"/>
    <w:rsid w:val="00051081"/>
    <w:rsid w:val="000515BD"/>
    <w:rsid w:val="000528D4"/>
    <w:rsid w:val="0005291E"/>
    <w:rsid w:val="00052F60"/>
    <w:rsid w:val="00053A64"/>
    <w:rsid w:val="00054196"/>
    <w:rsid w:val="000559F8"/>
    <w:rsid w:val="00056369"/>
    <w:rsid w:val="00057654"/>
    <w:rsid w:val="0006068A"/>
    <w:rsid w:val="00060B2D"/>
    <w:rsid w:val="00060E20"/>
    <w:rsid w:val="000612F8"/>
    <w:rsid w:val="00062620"/>
    <w:rsid w:val="000630B8"/>
    <w:rsid w:val="00064070"/>
    <w:rsid w:val="000647D6"/>
    <w:rsid w:val="00066E03"/>
    <w:rsid w:val="0006750F"/>
    <w:rsid w:val="000725A2"/>
    <w:rsid w:val="000729B3"/>
    <w:rsid w:val="00073026"/>
    <w:rsid w:val="000735AC"/>
    <w:rsid w:val="0007363D"/>
    <w:rsid w:val="00073C31"/>
    <w:rsid w:val="000770A2"/>
    <w:rsid w:val="00077920"/>
    <w:rsid w:val="00077A52"/>
    <w:rsid w:val="000827E7"/>
    <w:rsid w:val="0008382A"/>
    <w:rsid w:val="000839D1"/>
    <w:rsid w:val="0008578C"/>
    <w:rsid w:val="0008608E"/>
    <w:rsid w:val="0009025A"/>
    <w:rsid w:val="000908A6"/>
    <w:rsid w:val="000917B3"/>
    <w:rsid w:val="00092D8A"/>
    <w:rsid w:val="00094CBC"/>
    <w:rsid w:val="0009547F"/>
    <w:rsid w:val="00095693"/>
    <w:rsid w:val="000959A2"/>
    <w:rsid w:val="000A029E"/>
    <w:rsid w:val="000A19AA"/>
    <w:rsid w:val="000A6A51"/>
    <w:rsid w:val="000A7890"/>
    <w:rsid w:val="000A7FB5"/>
    <w:rsid w:val="000B2895"/>
    <w:rsid w:val="000B28F8"/>
    <w:rsid w:val="000B3873"/>
    <w:rsid w:val="000B4CD5"/>
    <w:rsid w:val="000B51A0"/>
    <w:rsid w:val="000B68C3"/>
    <w:rsid w:val="000B68DF"/>
    <w:rsid w:val="000B700D"/>
    <w:rsid w:val="000C22A5"/>
    <w:rsid w:val="000C2D97"/>
    <w:rsid w:val="000C2FDC"/>
    <w:rsid w:val="000C33A6"/>
    <w:rsid w:val="000C3ACB"/>
    <w:rsid w:val="000C4B5E"/>
    <w:rsid w:val="000C5D80"/>
    <w:rsid w:val="000C6AF1"/>
    <w:rsid w:val="000C7466"/>
    <w:rsid w:val="000C7AAD"/>
    <w:rsid w:val="000C7D46"/>
    <w:rsid w:val="000D0B58"/>
    <w:rsid w:val="000D1916"/>
    <w:rsid w:val="000D206F"/>
    <w:rsid w:val="000D2B95"/>
    <w:rsid w:val="000D2DB5"/>
    <w:rsid w:val="000D3D34"/>
    <w:rsid w:val="000D537D"/>
    <w:rsid w:val="000D5CAC"/>
    <w:rsid w:val="000D5CE1"/>
    <w:rsid w:val="000D5F01"/>
    <w:rsid w:val="000D6248"/>
    <w:rsid w:val="000D62E9"/>
    <w:rsid w:val="000D6EB2"/>
    <w:rsid w:val="000E01C3"/>
    <w:rsid w:val="000E17EE"/>
    <w:rsid w:val="000E1B3F"/>
    <w:rsid w:val="000E2AB9"/>
    <w:rsid w:val="000E3107"/>
    <w:rsid w:val="000E369A"/>
    <w:rsid w:val="000E36B6"/>
    <w:rsid w:val="000E3F09"/>
    <w:rsid w:val="000E4EB0"/>
    <w:rsid w:val="000F0AFC"/>
    <w:rsid w:val="000F21C6"/>
    <w:rsid w:val="000F2228"/>
    <w:rsid w:val="000F2444"/>
    <w:rsid w:val="000F2900"/>
    <w:rsid w:val="000F5366"/>
    <w:rsid w:val="00101725"/>
    <w:rsid w:val="00101DC0"/>
    <w:rsid w:val="00102B9D"/>
    <w:rsid w:val="00103DB7"/>
    <w:rsid w:val="00104ECD"/>
    <w:rsid w:val="00105C42"/>
    <w:rsid w:val="00106C20"/>
    <w:rsid w:val="00107525"/>
    <w:rsid w:val="001076D4"/>
    <w:rsid w:val="00107DA2"/>
    <w:rsid w:val="00111123"/>
    <w:rsid w:val="001117AB"/>
    <w:rsid w:val="00111DB1"/>
    <w:rsid w:val="00111F72"/>
    <w:rsid w:val="00112FD1"/>
    <w:rsid w:val="00113792"/>
    <w:rsid w:val="00113D2A"/>
    <w:rsid w:val="001147D6"/>
    <w:rsid w:val="001158F5"/>
    <w:rsid w:val="001173E3"/>
    <w:rsid w:val="00121283"/>
    <w:rsid w:val="0012198C"/>
    <w:rsid w:val="00121AA5"/>
    <w:rsid w:val="001228C1"/>
    <w:rsid w:val="001230A1"/>
    <w:rsid w:val="001239CF"/>
    <w:rsid w:val="00125E7D"/>
    <w:rsid w:val="00130BF2"/>
    <w:rsid w:val="00133291"/>
    <w:rsid w:val="00133F39"/>
    <w:rsid w:val="00133FB3"/>
    <w:rsid w:val="00135772"/>
    <w:rsid w:val="00136AFB"/>
    <w:rsid w:val="00141ED3"/>
    <w:rsid w:val="001420D1"/>
    <w:rsid w:val="00143188"/>
    <w:rsid w:val="0014492F"/>
    <w:rsid w:val="00145607"/>
    <w:rsid w:val="00145EAE"/>
    <w:rsid w:val="001463D2"/>
    <w:rsid w:val="0014656F"/>
    <w:rsid w:val="00147DA8"/>
    <w:rsid w:val="001500CE"/>
    <w:rsid w:val="00151832"/>
    <w:rsid w:val="001522CC"/>
    <w:rsid w:val="00153F9E"/>
    <w:rsid w:val="001547AB"/>
    <w:rsid w:val="00154F64"/>
    <w:rsid w:val="001556BF"/>
    <w:rsid w:val="00155D37"/>
    <w:rsid w:val="00156A2C"/>
    <w:rsid w:val="001575C7"/>
    <w:rsid w:val="001605E4"/>
    <w:rsid w:val="00160A37"/>
    <w:rsid w:val="00163E10"/>
    <w:rsid w:val="00164617"/>
    <w:rsid w:val="00165230"/>
    <w:rsid w:val="0016718A"/>
    <w:rsid w:val="001675DD"/>
    <w:rsid w:val="00170107"/>
    <w:rsid w:val="0017042F"/>
    <w:rsid w:val="00170A27"/>
    <w:rsid w:val="00172542"/>
    <w:rsid w:val="00172C04"/>
    <w:rsid w:val="001735B9"/>
    <w:rsid w:val="00173DD8"/>
    <w:rsid w:val="001743E3"/>
    <w:rsid w:val="00174500"/>
    <w:rsid w:val="00176F60"/>
    <w:rsid w:val="001778A0"/>
    <w:rsid w:val="00177DF5"/>
    <w:rsid w:val="00177E9D"/>
    <w:rsid w:val="0018144D"/>
    <w:rsid w:val="0018171D"/>
    <w:rsid w:val="00181AE8"/>
    <w:rsid w:val="00181D11"/>
    <w:rsid w:val="001826AE"/>
    <w:rsid w:val="0018277A"/>
    <w:rsid w:val="00183022"/>
    <w:rsid w:val="0018406B"/>
    <w:rsid w:val="0018407C"/>
    <w:rsid w:val="001840FD"/>
    <w:rsid w:val="001844FD"/>
    <w:rsid w:val="00184ED0"/>
    <w:rsid w:val="001853C0"/>
    <w:rsid w:val="001903D0"/>
    <w:rsid w:val="00191D87"/>
    <w:rsid w:val="00191FD9"/>
    <w:rsid w:val="00192570"/>
    <w:rsid w:val="00195182"/>
    <w:rsid w:val="001958E3"/>
    <w:rsid w:val="001A04ED"/>
    <w:rsid w:val="001A119E"/>
    <w:rsid w:val="001A172A"/>
    <w:rsid w:val="001A2817"/>
    <w:rsid w:val="001A3046"/>
    <w:rsid w:val="001A34C3"/>
    <w:rsid w:val="001A3CDE"/>
    <w:rsid w:val="001A5A3B"/>
    <w:rsid w:val="001A63B1"/>
    <w:rsid w:val="001A6525"/>
    <w:rsid w:val="001A6F2F"/>
    <w:rsid w:val="001A7626"/>
    <w:rsid w:val="001A7677"/>
    <w:rsid w:val="001A7E57"/>
    <w:rsid w:val="001B00CF"/>
    <w:rsid w:val="001B0360"/>
    <w:rsid w:val="001B0A00"/>
    <w:rsid w:val="001B18E3"/>
    <w:rsid w:val="001B18FC"/>
    <w:rsid w:val="001B5223"/>
    <w:rsid w:val="001B6637"/>
    <w:rsid w:val="001B6818"/>
    <w:rsid w:val="001B6A03"/>
    <w:rsid w:val="001B7486"/>
    <w:rsid w:val="001B7D42"/>
    <w:rsid w:val="001C0434"/>
    <w:rsid w:val="001C1968"/>
    <w:rsid w:val="001C2640"/>
    <w:rsid w:val="001C2984"/>
    <w:rsid w:val="001C32B3"/>
    <w:rsid w:val="001C36F3"/>
    <w:rsid w:val="001C4E37"/>
    <w:rsid w:val="001C4FD4"/>
    <w:rsid w:val="001C506E"/>
    <w:rsid w:val="001C61B9"/>
    <w:rsid w:val="001C7232"/>
    <w:rsid w:val="001C7CD5"/>
    <w:rsid w:val="001D131B"/>
    <w:rsid w:val="001D2076"/>
    <w:rsid w:val="001D2644"/>
    <w:rsid w:val="001D5186"/>
    <w:rsid w:val="001D5AC4"/>
    <w:rsid w:val="001D7DC5"/>
    <w:rsid w:val="001E0517"/>
    <w:rsid w:val="001E0CED"/>
    <w:rsid w:val="001E32E9"/>
    <w:rsid w:val="001E459D"/>
    <w:rsid w:val="001E5979"/>
    <w:rsid w:val="001E6CB2"/>
    <w:rsid w:val="001E6E73"/>
    <w:rsid w:val="001E7639"/>
    <w:rsid w:val="001F0059"/>
    <w:rsid w:val="001F0A94"/>
    <w:rsid w:val="001F2855"/>
    <w:rsid w:val="001F3194"/>
    <w:rsid w:val="001F453E"/>
    <w:rsid w:val="001F4D82"/>
    <w:rsid w:val="001F54C7"/>
    <w:rsid w:val="001F5A52"/>
    <w:rsid w:val="001F5C4D"/>
    <w:rsid w:val="001F6C2F"/>
    <w:rsid w:val="002006BA"/>
    <w:rsid w:val="00200A45"/>
    <w:rsid w:val="00200C96"/>
    <w:rsid w:val="00201376"/>
    <w:rsid w:val="002018AE"/>
    <w:rsid w:val="002021F7"/>
    <w:rsid w:val="0020667B"/>
    <w:rsid w:val="00206CFA"/>
    <w:rsid w:val="00207663"/>
    <w:rsid w:val="00207DDF"/>
    <w:rsid w:val="00207EFF"/>
    <w:rsid w:val="002104EB"/>
    <w:rsid w:val="002108B8"/>
    <w:rsid w:val="00210C4E"/>
    <w:rsid w:val="00211A50"/>
    <w:rsid w:val="0021314C"/>
    <w:rsid w:val="00213AAC"/>
    <w:rsid w:val="00213F29"/>
    <w:rsid w:val="00215738"/>
    <w:rsid w:val="00216FD1"/>
    <w:rsid w:val="0022000A"/>
    <w:rsid w:val="00220292"/>
    <w:rsid w:val="002224F3"/>
    <w:rsid w:val="002231CC"/>
    <w:rsid w:val="00223443"/>
    <w:rsid w:val="0022383E"/>
    <w:rsid w:val="002244D2"/>
    <w:rsid w:val="002247AD"/>
    <w:rsid w:val="002254F3"/>
    <w:rsid w:val="00225B1B"/>
    <w:rsid w:val="00225D27"/>
    <w:rsid w:val="00225F3D"/>
    <w:rsid w:val="00226B17"/>
    <w:rsid w:val="002302AD"/>
    <w:rsid w:val="00230613"/>
    <w:rsid w:val="002307B8"/>
    <w:rsid w:val="00232E91"/>
    <w:rsid w:val="00234723"/>
    <w:rsid w:val="0023501C"/>
    <w:rsid w:val="0023521C"/>
    <w:rsid w:val="00235FAC"/>
    <w:rsid w:val="0023638B"/>
    <w:rsid w:val="00236BF3"/>
    <w:rsid w:val="002375E6"/>
    <w:rsid w:val="002376AD"/>
    <w:rsid w:val="00237E32"/>
    <w:rsid w:val="00242183"/>
    <w:rsid w:val="0024247A"/>
    <w:rsid w:val="00242741"/>
    <w:rsid w:val="00243197"/>
    <w:rsid w:val="00243B60"/>
    <w:rsid w:val="00247FC9"/>
    <w:rsid w:val="002513F4"/>
    <w:rsid w:val="00251546"/>
    <w:rsid w:val="002516C9"/>
    <w:rsid w:val="00252383"/>
    <w:rsid w:val="002542D8"/>
    <w:rsid w:val="00254959"/>
    <w:rsid w:val="00254EDF"/>
    <w:rsid w:val="0025614D"/>
    <w:rsid w:val="00256289"/>
    <w:rsid w:val="002564E7"/>
    <w:rsid w:val="002578D9"/>
    <w:rsid w:val="00260449"/>
    <w:rsid w:val="00260802"/>
    <w:rsid w:val="0026084C"/>
    <w:rsid w:val="00262E43"/>
    <w:rsid w:val="00263206"/>
    <w:rsid w:val="002635C5"/>
    <w:rsid w:val="00263D36"/>
    <w:rsid w:val="00264869"/>
    <w:rsid w:val="00265842"/>
    <w:rsid w:val="00265E69"/>
    <w:rsid w:val="00266173"/>
    <w:rsid w:val="002661F6"/>
    <w:rsid w:val="00267209"/>
    <w:rsid w:val="00267E1D"/>
    <w:rsid w:val="002724EF"/>
    <w:rsid w:val="00272FA4"/>
    <w:rsid w:val="00272FD6"/>
    <w:rsid w:val="00273F67"/>
    <w:rsid w:val="00274924"/>
    <w:rsid w:val="002756BC"/>
    <w:rsid w:val="00275994"/>
    <w:rsid w:val="0028044A"/>
    <w:rsid w:val="0028168A"/>
    <w:rsid w:val="0028338F"/>
    <w:rsid w:val="00283B4A"/>
    <w:rsid w:val="002842FE"/>
    <w:rsid w:val="0028575A"/>
    <w:rsid w:val="002860F5"/>
    <w:rsid w:val="00286690"/>
    <w:rsid w:val="002869E9"/>
    <w:rsid w:val="00286FF0"/>
    <w:rsid w:val="002873CD"/>
    <w:rsid w:val="00287BA4"/>
    <w:rsid w:val="0029010B"/>
    <w:rsid w:val="00290CD8"/>
    <w:rsid w:val="00291285"/>
    <w:rsid w:val="0029156B"/>
    <w:rsid w:val="00291781"/>
    <w:rsid w:val="00292FAD"/>
    <w:rsid w:val="00293262"/>
    <w:rsid w:val="00293653"/>
    <w:rsid w:val="002936D4"/>
    <w:rsid w:val="00293F25"/>
    <w:rsid w:val="002A0A54"/>
    <w:rsid w:val="002A1A98"/>
    <w:rsid w:val="002A1BF0"/>
    <w:rsid w:val="002A2528"/>
    <w:rsid w:val="002A2BC1"/>
    <w:rsid w:val="002A2E25"/>
    <w:rsid w:val="002A3CB3"/>
    <w:rsid w:val="002A4E10"/>
    <w:rsid w:val="002A5B02"/>
    <w:rsid w:val="002B1145"/>
    <w:rsid w:val="002B2254"/>
    <w:rsid w:val="002B2CB5"/>
    <w:rsid w:val="002B4E3C"/>
    <w:rsid w:val="002B724C"/>
    <w:rsid w:val="002C0823"/>
    <w:rsid w:val="002C2025"/>
    <w:rsid w:val="002C2EF0"/>
    <w:rsid w:val="002C3393"/>
    <w:rsid w:val="002C3728"/>
    <w:rsid w:val="002C5D50"/>
    <w:rsid w:val="002C6B9D"/>
    <w:rsid w:val="002C73D1"/>
    <w:rsid w:val="002D2C29"/>
    <w:rsid w:val="002D2EE4"/>
    <w:rsid w:val="002D320E"/>
    <w:rsid w:val="002D3A06"/>
    <w:rsid w:val="002D4FFA"/>
    <w:rsid w:val="002D50C0"/>
    <w:rsid w:val="002D5CF0"/>
    <w:rsid w:val="002D7AD5"/>
    <w:rsid w:val="002D7B22"/>
    <w:rsid w:val="002E0E30"/>
    <w:rsid w:val="002E2806"/>
    <w:rsid w:val="002E35E2"/>
    <w:rsid w:val="002E406F"/>
    <w:rsid w:val="002E4257"/>
    <w:rsid w:val="002E4EB5"/>
    <w:rsid w:val="002E60CA"/>
    <w:rsid w:val="002E68C0"/>
    <w:rsid w:val="002E6B18"/>
    <w:rsid w:val="002F0A6C"/>
    <w:rsid w:val="002F0F52"/>
    <w:rsid w:val="002F3663"/>
    <w:rsid w:val="002F375D"/>
    <w:rsid w:val="002F3B0F"/>
    <w:rsid w:val="002F4B24"/>
    <w:rsid w:val="002F5C8F"/>
    <w:rsid w:val="002F6C31"/>
    <w:rsid w:val="002F70C8"/>
    <w:rsid w:val="0030192F"/>
    <w:rsid w:val="00302CCF"/>
    <w:rsid w:val="00303AFB"/>
    <w:rsid w:val="003041BA"/>
    <w:rsid w:val="00305933"/>
    <w:rsid w:val="0030688F"/>
    <w:rsid w:val="00307B6A"/>
    <w:rsid w:val="0031256F"/>
    <w:rsid w:val="00314206"/>
    <w:rsid w:val="003153DA"/>
    <w:rsid w:val="00316E21"/>
    <w:rsid w:val="0031758E"/>
    <w:rsid w:val="00321FBB"/>
    <w:rsid w:val="003228E5"/>
    <w:rsid w:val="00322EA9"/>
    <w:rsid w:val="003253DB"/>
    <w:rsid w:val="00325856"/>
    <w:rsid w:val="00326B74"/>
    <w:rsid w:val="003306A1"/>
    <w:rsid w:val="003314BA"/>
    <w:rsid w:val="00331CE2"/>
    <w:rsid w:val="00333EE4"/>
    <w:rsid w:val="0033580F"/>
    <w:rsid w:val="00335B4A"/>
    <w:rsid w:val="00336D51"/>
    <w:rsid w:val="00337008"/>
    <w:rsid w:val="003372AC"/>
    <w:rsid w:val="00337C48"/>
    <w:rsid w:val="0034431F"/>
    <w:rsid w:val="00344FA0"/>
    <w:rsid w:val="003452BB"/>
    <w:rsid w:val="00351789"/>
    <w:rsid w:val="003526AC"/>
    <w:rsid w:val="00352C38"/>
    <w:rsid w:val="00354F0E"/>
    <w:rsid w:val="003553B1"/>
    <w:rsid w:val="0035665C"/>
    <w:rsid w:val="003604D4"/>
    <w:rsid w:val="00361042"/>
    <w:rsid w:val="00361512"/>
    <w:rsid w:val="00364AFC"/>
    <w:rsid w:val="00364FDD"/>
    <w:rsid w:val="0036601F"/>
    <w:rsid w:val="00370F30"/>
    <w:rsid w:val="00371297"/>
    <w:rsid w:val="0037210E"/>
    <w:rsid w:val="00376752"/>
    <w:rsid w:val="003778D4"/>
    <w:rsid w:val="00377BB0"/>
    <w:rsid w:val="00377FEF"/>
    <w:rsid w:val="00380E68"/>
    <w:rsid w:val="0038376C"/>
    <w:rsid w:val="00383FC4"/>
    <w:rsid w:val="0038465A"/>
    <w:rsid w:val="0038585D"/>
    <w:rsid w:val="003858FF"/>
    <w:rsid w:val="00385A79"/>
    <w:rsid w:val="00386C53"/>
    <w:rsid w:val="00386D95"/>
    <w:rsid w:val="00387601"/>
    <w:rsid w:val="003877F7"/>
    <w:rsid w:val="00390495"/>
    <w:rsid w:val="00390A26"/>
    <w:rsid w:val="00391145"/>
    <w:rsid w:val="00391288"/>
    <w:rsid w:val="00391364"/>
    <w:rsid w:val="00392B30"/>
    <w:rsid w:val="00392D69"/>
    <w:rsid w:val="00395038"/>
    <w:rsid w:val="00395946"/>
    <w:rsid w:val="0039735B"/>
    <w:rsid w:val="003A0341"/>
    <w:rsid w:val="003A1A4A"/>
    <w:rsid w:val="003A1A4C"/>
    <w:rsid w:val="003A203A"/>
    <w:rsid w:val="003A253C"/>
    <w:rsid w:val="003A3449"/>
    <w:rsid w:val="003A52FC"/>
    <w:rsid w:val="003A6DBB"/>
    <w:rsid w:val="003A738A"/>
    <w:rsid w:val="003B002E"/>
    <w:rsid w:val="003B1609"/>
    <w:rsid w:val="003B2E3E"/>
    <w:rsid w:val="003B31CF"/>
    <w:rsid w:val="003B3292"/>
    <w:rsid w:val="003B3BA5"/>
    <w:rsid w:val="003B4117"/>
    <w:rsid w:val="003B778B"/>
    <w:rsid w:val="003B7A70"/>
    <w:rsid w:val="003C1678"/>
    <w:rsid w:val="003C3353"/>
    <w:rsid w:val="003C4568"/>
    <w:rsid w:val="003C5514"/>
    <w:rsid w:val="003C5CCC"/>
    <w:rsid w:val="003C63C7"/>
    <w:rsid w:val="003C6548"/>
    <w:rsid w:val="003C685C"/>
    <w:rsid w:val="003C75F7"/>
    <w:rsid w:val="003D1172"/>
    <w:rsid w:val="003D28DB"/>
    <w:rsid w:val="003D2D23"/>
    <w:rsid w:val="003D3C93"/>
    <w:rsid w:val="003D40E4"/>
    <w:rsid w:val="003D72CD"/>
    <w:rsid w:val="003E0939"/>
    <w:rsid w:val="003E165F"/>
    <w:rsid w:val="003E2BCB"/>
    <w:rsid w:val="003E30EF"/>
    <w:rsid w:val="003E47F8"/>
    <w:rsid w:val="003E718A"/>
    <w:rsid w:val="003E7DBA"/>
    <w:rsid w:val="003F009B"/>
    <w:rsid w:val="003F065D"/>
    <w:rsid w:val="003F1861"/>
    <w:rsid w:val="003F3688"/>
    <w:rsid w:val="003F43B1"/>
    <w:rsid w:val="003F5CE7"/>
    <w:rsid w:val="003F6DEC"/>
    <w:rsid w:val="003F7C32"/>
    <w:rsid w:val="00400764"/>
    <w:rsid w:val="004009A2"/>
    <w:rsid w:val="004010BE"/>
    <w:rsid w:val="004017D4"/>
    <w:rsid w:val="00401D23"/>
    <w:rsid w:val="004023B4"/>
    <w:rsid w:val="004065B4"/>
    <w:rsid w:val="00414757"/>
    <w:rsid w:val="00415213"/>
    <w:rsid w:val="00415DC0"/>
    <w:rsid w:val="00415E0F"/>
    <w:rsid w:val="00416725"/>
    <w:rsid w:val="004179E0"/>
    <w:rsid w:val="00417B71"/>
    <w:rsid w:val="0042186D"/>
    <w:rsid w:val="00421CFB"/>
    <w:rsid w:val="00421E4A"/>
    <w:rsid w:val="00421E9D"/>
    <w:rsid w:val="00433D2B"/>
    <w:rsid w:val="0043423B"/>
    <w:rsid w:val="0043471F"/>
    <w:rsid w:val="00437677"/>
    <w:rsid w:val="00441759"/>
    <w:rsid w:val="0044218D"/>
    <w:rsid w:val="004429B4"/>
    <w:rsid w:val="00442D22"/>
    <w:rsid w:val="00444D3F"/>
    <w:rsid w:val="00445075"/>
    <w:rsid w:val="004460E4"/>
    <w:rsid w:val="004504E1"/>
    <w:rsid w:val="00450E81"/>
    <w:rsid w:val="00453793"/>
    <w:rsid w:val="00454007"/>
    <w:rsid w:val="00454862"/>
    <w:rsid w:val="00461018"/>
    <w:rsid w:val="00461C0C"/>
    <w:rsid w:val="00462A60"/>
    <w:rsid w:val="00462FCD"/>
    <w:rsid w:val="00464884"/>
    <w:rsid w:val="004649A2"/>
    <w:rsid w:val="004677B6"/>
    <w:rsid w:val="00467A07"/>
    <w:rsid w:val="00467BF2"/>
    <w:rsid w:val="00472E2C"/>
    <w:rsid w:val="00472FD9"/>
    <w:rsid w:val="004733B4"/>
    <w:rsid w:val="0047429C"/>
    <w:rsid w:val="00474B15"/>
    <w:rsid w:val="004753B6"/>
    <w:rsid w:val="00480833"/>
    <w:rsid w:val="00481367"/>
    <w:rsid w:val="0048143B"/>
    <w:rsid w:val="0048156C"/>
    <w:rsid w:val="00483F55"/>
    <w:rsid w:val="00483F96"/>
    <w:rsid w:val="00484662"/>
    <w:rsid w:val="00485D80"/>
    <w:rsid w:val="00490C04"/>
    <w:rsid w:val="00491D44"/>
    <w:rsid w:val="00494FF7"/>
    <w:rsid w:val="00495B07"/>
    <w:rsid w:val="00495FA8"/>
    <w:rsid w:val="004963FB"/>
    <w:rsid w:val="0049674F"/>
    <w:rsid w:val="004973FE"/>
    <w:rsid w:val="004A12E4"/>
    <w:rsid w:val="004A13BF"/>
    <w:rsid w:val="004A1BA6"/>
    <w:rsid w:val="004A21D9"/>
    <w:rsid w:val="004A2A8D"/>
    <w:rsid w:val="004A3B07"/>
    <w:rsid w:val="004A5760"/>
    <w:rsid w:val="004A6F70"/>
    <w:rsid w:val="004B33C0"/>
    <w:rsid w:val="004B39F6"/>
    <w:rsid w:val="004B6350"/>
    <w:rsid w:val="004B6A2F"/>
    <w:rsid w:val="004B7333"/>
    <w:rsid w:val="004B7F8A"/>
    <w:rsid w:val="004C040A"/>
    <w:rsid w:val="004C0A08"/>
    <w:rsid w:val="004C12F2"/>
    <w:rsid w:val="004C2263"/>
    <w:rsid w:val="004C2536"/>
    <w:rsid w:val="004C3143"/>
    <w:rsid w:val="004C350D"/>
    <w:rsid w:val="004C46C9"/>
    <w:rsid w:val="004C54A0"/>
    <w:rsid w:val="004C57EF"/>
    <w:rsid w:val="004C59FF"/>
    <w:rsid w:val="004C5ED1"/>
    <w:rsid w:val="004C6755"/>
    <w:rsid w:val="004C7566"/>
    <w:rsid w:val="004C78CE"/>
    <w:rsid w:val="004C7B45"/>
    <w:rsid w:val="004D03E7"/>
    <w:rsid w:val="004D2041"/>
    <w:rsid w:val="004D2FAC"/>
    <w:rsid w:val="004D365E"/>
    <w:rsid w:val="004D3BFA"/>
    <w:rsid w:val="004D4C13"/>
    <w:rsid w:val="004D575F"/>
    <w:rsid w:val="004D615E"/>
    <w:rsid w:val="004D7401"/>
    <w:rsid w:val="004D79ED"/>
    <w:rsid w:val="004E013C"/>
    <w:rsid w:val="004E094A"/>
    <w:rsid w:val="004E28EF"/>
    <w:rsid w:val="004E412F"/>
    <w:rsid w:val="004E46ED"/>
    <w:rsid w:val="004E5146"/>
    <w:rsid w:val="004E591E"/>
    <w:rsid w:val="004E5B81"/>
    <w:rsid w:val="004E5D90"/>
    <w:rsid w:val="004E5F77"/>
    <w:rsid w:val="004F030D"/>
    <w:rsid w:val="004F25D0"/>
    <w:rsid w:val="004F2FD6"/>
    <w:rsid w:val="004F3139"/>
    <w:rsid w:val="004F3C57"/>
    <w:rsid w:val="004F61EC"/>
    <w:rsid w:val="0050029D"/>
    <w:rsid w:val="00500EFA"/>
    <w:rsid w:val="005015CE"/>
    <w:rsid w:val="00501D76"/>
    <w:rsid w:val="00502193"/>
    <w:rsid w:val="00502729"/>
    <w:rsid w:val="00503545"/>
    <w:rsid w:val="005062A2"/>
    <w:rsid w:val="0050637F"/>
    <w:rsid w:val="005109AF"/>
    <w:rsid w:val="005109FE"/>
    <w:rsid w:val="00510B77"/>
    <w:rsid w:val="00512AF8"/>
    <w:rsid w:val="00513783"/>
    <w:rsid w:val="005150B7"/>
    <w:rsid w:val="005153A2"/>
    <w:rsid w:val="00516282"/>
    <w:rsid w:val="0051678E"/>
    <w:rsid w:val="00520238"/>
    <w:rsid w:val="005220D0"/>
    <w:rsid w:val="005223B2"/>
    <w:rsid w:val="00522812"/>
    <w:rsid w:val="00522D7F"/>
    <w:rsid w:val="005230D2"/>
    <w:rsid w:val="00527DC3"/>
    <w:rsid w:val="00530D3C"/>
    <w:rsid w:val="00532A0C"/>
    <w:rsid w:val="00533749"/>
    <w:rsid w:val="0053381A"/>
    <w:rsid w:val="00535A9A"/>
    <w:rsid w:val="00537681"/>
    <w:rsid w:val="005403D3"/>
    <w:rsid w:val="005408EC"/>
    <w:rsid w:val="00542E2A"/>
    <w:rsid w:val="005433F1"/>
    <w:rsid w:val="00544351"/>
    <w:rsid w:val="00544F53"/>
    <w:rsid w:val="00545196"/>
    <w:rsid w:val="00545F5B"/>
    <w:rsid w:val="00546CE4"/>
    <w:rsid w:val="005474FC"/>
    <w:rsid w:val="00547F5C"/>
    <w:rsid w:val="0055105B"/>
    <w:rsid w:val="0055483F"/>
    <w:rsid w:val="00555070"/>
    <w:rsid w:val="00555FB3"/>
    <w:rsid w:val="005563EC"/>
    <w:rsid w:val="005577EF"/>
    <w:rsid w:val="0056448C"/>
    <w:rsid w:val="00564BFC"/>
    <w:rsid w:val="00566816"/>
    <w:rsid w:val="00566B51"/>
    <w:rsid w:val="00566C4C"/>
    <w:rsid w:val="00567651"/>
    <w:rsid w:val="00567CF9"/>
    <w:rsid w:val="00570BB2"/>
    <w:rsid w:val="005720DF"/>
    <w:rsid w:val="0057381D"/>
    <w:rsid w:val="00573F37"/>
    <w:rsid w:val="00574428"/>
    <w:rsid w:val="00576221"/>
    <w:rsid w:val="00576B9E"/>
    <w:rsid w:val="00581663"/>
    <w:rsid w:val="005817B9"/>
    <w:rsid w:val="005818F1"/>
    <w:rsid w:val="00584CCF"/>
    <w:rsid w:val="00585A56"/>
    <w:rsid w:val="00586057"/>
    <w:rsid w:val="0058610E"/>
    <w:rsid w:val="00592B08"/>
    <w:rsid w:val="00593CCE"/>
    <w:rsid w:val="00594506"/>
    <w:rsid w:val="00596C11"/>
    <w:rsid w:val="005A1CE8"/>
    <w:rsid w:val="005A25BF"/>
    <w:rsid w:val="005A28E8"/>
    <w:rsid w:val="005A4D96"/>
    <w:rsid w:val="005A70F5"/>
    <w:rsid w:val="005A7301"/>
    <w:rsid w:val="005A7A57"/>
    <w:rsid w:val="005B1F4F"/>
    <w:rsid w:val="005B3E15"/>
    <w:rsid w:val="005B4331"/>
    <w:rsid w:val="005B5831"/>
    <w:rsid w:val="005B5D9F"/>
    <w:rsid w:val="005B5FCC"/>
    <w:rsid w:val="005B5FFE"/>
    <w:rsid w:val="005B62AE"/>
    <w:rsid w:val="005C18B6"/>
    <w:rsid w:val="005C1D93"/>
    <w:rsid w:val="005C21B2"/>
    <w:rsid w:val="005C2742"/>
    <w:rsid w:val="005C2DE4"/>
    <w:rsid w:val="005C3260"/>
    <w:rsid w:val="005C36A7"/>
    <w:rsid w:val="005C45A0"/>
    <w:rsid w:val="005C50FA"/>
    <w:rsid w:val="005C5B86"/>
    <w:rsid w:val="005C6507"/>
    <w:rsid w:val="005C73F0"/>
    <w:rsid w:val="005D44CF"/>
    <w:rsid w:val="005D4D3F"/>
    <w:rsid w:val="005D5B2F"/>
    <w:rsid w:val="005D6526"/>
    <w:rsid w:val="005D6616"/>
    <w:rsid w:val="005E033E"/>
    <w:rsid w:val="005E0658"/>
    <w:rsid w:val="005E1422"/>
    <w:rsid w:val="005E1E19"/>
    <w:rsid w:val="005E290F"/>
    <w:rsid w:val="005E362E"/>
    <w:rsid w:val="005E4288"/>
    <w:rsid w:val="005E46E8"/>
    <w:rsid w:val="005E564C"/>
    <w:rsid w:val="005F14FF"/>
    <w:rsid w:val="005F2687"/>
    <w:rsid w:val="005F31A6"/>
    <w:rsid w:val="005F3476"/>
    <w:rsid w:val="005F3495"/>
    <w:rsid w:val="005F4B55"/>
    <w:rsid w:val="005F4F41"/>
    <w:rsid w:val="005F519F"/>
    <w:rsid w:val="005F5E2E"/>
    <w:rsid w:val="005F622B"/>
    <w:rsid w:val="005F7E30"/>
    <w:rsid w:val="0060006A"/>
    <w:rsid w:val="00600649"/>
    <w:rsid w:val="0060085A"/>
    <w:rsid w:val="006009A6"/>
    <w:rsid w:val="006016D6"/>
    <w:rsid w:val="00602405"/>
    <w:rsid w:val="00603119"/>
    <w:rsid w:val="006039C1"/>
    <w:rsid w:val="0060446F"/>
    <w:rsid w:val="00604EB6"/>
    <w:rsid w:val="00605540"/>
    <w:rsid w:val="00605D4D"/>
    <w:rsid w:val="006111BA"/>
    <w:rsid w:val="00611FF1"/>
    <w:rsid w:val="00613013"/>
    <w:rsid w:val="006135C6"/>
    <w:rsid w:val="006142F8"/>
    <w:rsid w:val="00615016"/>
    <w:rsid w:val="006167B5"/>
    <w:rsid w:val="00617288"/>
    <w:rsid w:val="0062030D"/>
    <w:rsid w:val="00620A0E"/>
    <w:rsid w:val="00620AE7"/>
    <w:rsid w:val="00621EE0"/>
    <w:rsid w:val="006268CC"/>
    <w:rsid w:val="00627414"/>
    <w:rsid w:val="00627F7F"/>
    <w:rsid w:val="00630E4C"/>
    <w:rsid w:val="00630FC7"/>
    <w:rsid w:val="006317EB"/>
    <w:rsid w:val="00632AFB"/>
    <w:rsid w:val="00632F81"/>
    <w:rsid w:val="0063714D"/>
    <w:rsid w:val="00637693"/>
    <w:rsid w:val="006424B4"/>
    <w:rsid w:val="006434B7"/>
    <w:rsid w:val="00645315"/>
    <w:rsid w:val="00645C33"/>
    <w:rsid w:val="0064626D"/>
    <w:rsid w:val="00646B10"/>
    <w:rsid w:val="006472C5"/>
    <w:rsid w:val="006473B7"/>
    <w:rsid w:val="006509D5"/>
    <w:rsid w:val="00651732"/>
    <w:rsid w:val="006519CB"/>
    <w:rsid w:val="00652406"/>
    <w:rsid w:val="006536F7"/>
    <w:rsid w:val="006541C1"/>
    <w:rsid w:val="00654233"/>
    <w:rsid w:val="00655A5C"/>
    <w:rsid w:val="00655DAC"/>
    <w:rsid w:val="00656328"/>
    <w:rsid w:val="00660506"/>
    <w:rsid w:val="00660F42"/>
    <w:rsid w:val="0066179F"/>
    <w:rsid w:val="00661BA0"/>
    <w:rsid w:val="0066381D"/>
    <w:rsid w:val="006639BE"/>
    <w:rsid w:val="00665160"/>
    <w:rsid w:val="00665A42"/>
    <w:rsid w:val="006671A1"/>
    <w:rsid w:val="006675B7"/>
    <w:rsid w:val="006678E1"/>
    <w:rsid w:val="006679B1"/>
    <w:rsid w:val="00667C71"/>
    <w:rsid w:val="00667CE9"/>
    <w:rsid w:val="00670112"/>
    <w:rsid w:val="006706BF"/>
    <w:rsid w:val="00673B07"/>
    <w:rsid w:val="00674AAB"/>
    <w:rsid w:val="00675D03"/>
    <w:rsid w:val="00676673"/>
    <w:rsid w:val="006767E2"/>
    <w:rsid w:val="0067740A"/>
    <w:rsid w:val="00677A14"/>
    <w:rsid w:val="00677A8B"/>
    <w:rsid w:val="006804FC"/>
    <w:rsid w:val="006818EC"/>
    <w:rsid w:val="0068285B"/>
    <w:rsid w:val="00682F20"/>
    <w:rsid w:val="00684171"/>
    <w:rsid w:val="0068515C"/>
    <w:rsid w:val="00685940"/>
    <w:rsid w:val="00685F0A"/>
    <w:rsid w:val="00685F45"/>
    <w:rsid w:val="00687DB6"/>
    <w:rsid w:val="00690FF1"/>
    <w:rsid w:val="006919A3"/>
    <w:rsid w:val="0069214E"/>
    <w:rsid w:val="00692863"/>
    <w:rsid w:val="00694650"/>
    <w:rsid w:val="00694A84"/>
    <w:rsid w:val="006951BA"/>
    <w:rsid w:val="006961A7"/>
    <w:rsid w:val="00696AF3"/>
    <w:rsid w:val="00696BC0"/>
    <w:rsid w:val="00696E04"/>
    <w:rsid w:val="006A09CA"/>
    <w:rsid w:val="006A1658"/>
    <w:rsid w:val="006A306E"/>
    <w:rsid w:val="006A5C4F"/>
    <w:rsid w:val="006A69FA"/>
    <w:rsid w:val="006A7ECF"/>
    <w:rsid w:val="006B00CF"/>
    <w:rsid w:val="006B136A"/>
    <w:rsid w:val="006B2DF4"/>
    <w:rsid w:val="006B3B13"/>
    <w:rsid w:val="006B4682"/>
    <w:rsid w:val="006B5E3D"/>
    <w:rsid w:val="006C056A"/>
    <w:rsid w:val="006C0775"/>
    <w:rsid w:val="006C0F90"/>
    <w:rsid w:val="006C1D26"/>
    <w:rsid w:val="006C7DAB"/>
    <w:rsid w:val="006D0452"/>
    <w:rsid w:val="006D0C54"/>
    <w:rsid w:val="006D23BE"/>
    <w:rsid w:val="006D3E62"/>
    <w:rsid w:val="006D684A"/>
    <w:rsid w:val="006D7505"/>
    <w:rsid w:val="006D7D9E"/>
    <w:rsid w:val="006E1A16"/>
    <w:rsid w:val="006E200A"/>
    <w:rsid w:val="006E2048"/>
    <w:rsid w:val="006E36DC"/>
    <w:rsid w:val="006E4EC2"/>
    <w:rsid w:val="006E70EF"/>
    <w:rsid w:val="006F25F6"/>
    <w:rsid w:val="006F268B"/>
    <w:rsid w:val="006F2F9F"/>
    <w:rsid w:val="006F52C0"/>
    <w:rsid w:val="006F5356"/>
    <w:rsid w:val="006F5800"/>
    <w:rsid w:val="006F67E1"/>
    <w:rsid w:val="0070240D"/>
    <w:rsid w:val="0070360C"/>
    <w:rsid w:val="0070367B"/>
    <w:rsid w:val="00704AB6"/>
    <w:rsid w:val="0070743F"/>
    <w:rsid w:val="007078E2"/>
    <w:rsid w:val="0071011E"/>
    <w:rsid w:val="007135F6"/>
    <w:rsid w:val="00714A4D"/>
    <w:rsid w:val="00717702"/>
    <w:rsid w:val="00720171"/>
    <w:rsid w:val="00720E47"/>
    <w:rsid w:val="0072103F"/>
    <w:rsid w:val="00721754"/>
    <w:rsid w:val="0072216B"/>
    <w:rsid w:val="00724125"/>
    <w:rsid w:val="00725364"/>
    <w:rsid w:val="00725910"/>
    <w:rsid w:val="007260E6"/>
    <w:rsid w:val="00726516"/>
    <w:rsid w:val="0072662F"/>
    <w:rsid w:val="00730383"/>
    <w:rsid w:val="00730F51"/>
    <w:rsid w:val="00732AC9"/>
    <w:rsid w:val="00733B75"/>
    <w:rsid w:val="00735F2A"/>
    <w:rsid w:val="00736805"/>
    <w:rsid w:val="00736FD5"/>
    <w:rsid w:val="00737CE7"/>
    <w:rsid w:val="00740100"/>
    <w:rsid w:val="0074104C"/>
    <w:rsid w:val="007414FD"/>
    <w:rsid w:val="00741DFB"/>
    <w:rsid w:val="0074520D"/>
    <w:rsid w:val="007453F8"/>
    <w:rsid w:val="00747B5A"/>
    <w:rsid w:val="00750C0B"/>
    <w:rsid w:val="00751320"/>
    <w:rsid w:val="00751839"/>
    <w:rsid w:val="00752846"/>
    <w:rsid w:val="007549D0"/>
    <w:rsid w:val="00755D7F"/>
    <w:rsid w:val="00756D8F"/>
    <w:rsid w:val="00757070"/>
    <w:rsid w:val="007603A2"/>
    <w:rsid w:val="007623B1"/>
    <w:rsid w:val="00766188"/>
    <w:rsid w:val="007666DA"/>
    <w:rsid w:val="00766A05"/>
    <w:rsid w:val="00770FD0"/>
    <w:rsid w:val="0077156D"/>
    <w:rsid w:val="0077268B"/>
    <w:rsid w:val="00773A92"/>
    <w:rsid w:val="007749B1"/>
    <w:rsid w:val="00774BF3"/>
    <w:rsid w:val="00777870"/>
    <w:rsid w:val="00780661"/>
    <w:rsid w:val="00780806"/>
    <w:rsid w:val="00781135"/>
    <w:rsid w:val="0078118A"/>
    <w:rsid w:val="0078119D"/>
    <w:rsid w:val="00782517"/>
    <w:rsid w:val="00783076"/>
    <w:rsid w:val="007837C7"/>
    <w:rsid w:val="00783F7E"/>
    <w:rsid w:val="00784860"/>
    <w:rsid w:val="00785EC4"/>
    <w:rsid w:val="0078659F"/>
    <w:rsid w:val="00786FE2"/>
    <w:rsid w:val="00787195"/>
    <w:rsid w:val="0078771B"/>
    <w:rsid w:val="00787A6D"/>
    <w:rsid w:val="007909C3"/>
    <w:rsid w:val="00791449"/>
    <w:rsid w:val="00792D2A"/>
    <w:rsid w:val="00794001"/>
    <w:rsid w:val="0079435C"/>
    <w:rsid w:val="007944D0"/>
    <w:rsid w:val="00794AB6"/>
    <w:rsid w:val="00795BC8"/>
    <w:rsid w:val="00797556"/>
    <w:rsid w:val="007A067B"/>
    <w:rsid w:val="007A2E9C"/>
    <w:rsid w:val="007A323B"/>
    <w:rsid w:val="007A35F4"/>
    <w:rsid w:val="007A4102"/>
    <w:rsid w:val="007A4DA7"/>
    <w:rsid w:val="007A6644"/>
    <w:rsid w:val="007A74BF"/>
    <w:rsid w:val="007A75C1"/>
    <w:rsid w:val="007A7EF2"/>
    <w:rsid w:val="007B12AF"/>
    <w:rsid w:val="007B27B7"/>
    <w:rsid w:val="007B29FC"/>
    <w:rsid w:val="007B2D3F"/>
    <w:rsid w:val="007B4943"/>
    <w:rsid w:val="007B5BDD"/>
    <w:rsid w:val="007B7042"/>
    <w:rsid w:val="007B7F0A"/>
    <w:rsid w:val="007C0D1A"/>
    <w:rsid w:val="007C1E27"/>
    <w:rsid w:val="007C1FC0"/>
    <w:rsid w:val="007C24CB"/>
    <w:rsid w:val="007C299F"/>
    <w:rsid w:val="007C34C4"/>
    <w:rsid w:val="007C359B"/>
    <w:rsid w:val="007C3901"/>
    <w:rsid w:val="007C3C74"/>
    <w:rsid w:val="007C41EC"/>
    <w:rsid w:val="007C64E8"/>
    <w:rsid w:val="007C6FC7"/>
    <w:rsid w:val="007C74D2"/>
    <w:rsid w:val="007D2662"/>
    <w:rsid w:val="007D2C93"/>
    <w:rsid w:val="007D4BC2"/>
    <w:rsid w:val="007D4F32"/>
    <w:rsid w:val="007D68CE"/>
    <w:rsid w:val="007D6DCF"/>
    <w:rsid w:val="007D6F0F"/>
    <w:rsid w:val="007E0503"/>
    <w:rsid w:val="007E1078"/>
    <w:rsid w:val="007E21F8"/>
    <w:rsid w:val="007E298A"/>
    <w:rsid w:val="007E60D2"/>
    <w:rsid w:val="007E691C"/>
    <w:rsid w:val="007E6A5D"/>
    <w:rsid w:val="007F01E8"/>
    <w:rsid w:val="007F1A55"/>
    <w:rsid w:val="007F278E"/>
    <w:rsid w:val="007F2D70"/>
    <w:rsid w:val="007F2EF5"/>
    <w:rsid w:val="007F3E2B"/>
    <w:rsid w:val="007F75ED"/>
    <w:rsid w:val="007F7CE0"/>
    <w:rsid w:val="008004B8"/>
    <w:rsid w:val="00801921"/>
    <w:rsid w:val="00803DE8"/>
    <w:rsid w:val="00804536"/>
    <w:rsid w:val="008058AC"/>
    <w:rsid w:val="00806C67"/>
    <w:rsid w:val="00811B96"/>
    <w:rsid w:val="00811CAA"/>
    <w:rsid w:val="00811E00"/>
    <w:rsid w:val="00811ECD"/>
    <w:rsid w:val="008127A4"/>
    <w:rsid w:val="00814A2E"/>
    <w:rsid w:val="00816C08"/>
    <w:rsid w:val="00817DCF"/>
    <w:rsid w:val="00820046"/>
    <w:rsid w:val="00820A73"/>
    <w:rsid w:val="008220BA"/>
    <w:rsid w:val="00823827"/>
    <w:rsid w:val="00823E7D"/>
    <w:rsid w:val="00824BCA"/>
    <w:rsid w:val="00825077"/>
    <w:rsid w:val="008251C0"/>
    <w:rsid w:val="00825AC4"/>
    <w:rsid w:val="00826121"/>
    <w:rsid w:val="008307BE"/>
    <w:rsid w:val="00830C50"/>
    <w:rsid w:val="0083104F"/>
    <w:rsid w:val="00831CC7"/>
    <w:rsid w:val="00832AEC"/>
    <w:rsid w:val="00832D17"/>
    <w:rsid w:val="00832E22"/>
    <w:rsid w:val="00833236"/>
    <w:rsid w:val="00833522"/>
    <w:rsid w:val="008354F0"/>
    <w:rsid w:val="0083680C"/>
    <w:rsid w:val="00840C3C"/>
    <w:rsid w:val="00842AD6"/>
    <w:rsid w:val="00842CB9"/>
    <w:rsid w:val="008446DF"/>
    <w:rsid w:val="00844F38"/>
    <w:rsid w:val="00844FDC"/>
    <w:rsid w:val="00845784"/>
    <w:rsid w:val="00846718"/>
    <w:rsid w:val="00847CC0"/>
    <w:rsid w:val="008502E2"/>
    <w:rsid w:val="00850406"/>
    <w:rsid w:val="00850EAB"/>
    <w:rsid w:val="008514BF"/>
    <w:rsid w:val="008534E0"/>
    <w:rsid w:val="008536A2"/>
    <w:rsid w:val="0085452F"/>
    <w:rsid w:val="0085520D"/>
    <w:rsid w:val="00855269"/>
    <w:rsid w:val="008555BA"/>
    <w:rsid w:val="0085575D"/>
    <w:rsid w:val="00856DB5"/>
    <w:rsid w:val="00860A2E"/>
    <w:rsid w:val="00862328"/>
    <w:rsid w:val="00862E35"/>
    <w:rsid w:val="00864642"/>
    <w:rsid w:val="00864B4F"/>
    <w:rsid w:val="008658A4"/>
    <w:rsid w:val="00866BCF"/>
    <w:rsid w:val="008671C1"/>
    <w:rsid w:val="008700D8"/>
    <w:rsid w:val="00870365"/>
    <w:rsid w:val="008728E4"/>
    <w:rsid w:val="00874F0D"/>
    <w:rsid w:val="008751B0"/>
    <w:rsid w:val="00875967"/>
    <w:rsid w:val="00875BD8"/>
    <w:rsid w:val="0087676F"/>
    <w:rsid w:val="00876A7B"/>
    <w:rsid w:val="00877E16"/>
    <w:rsid w:val="00880A0F"/>
    <w:rsid w:val="008819CA"/>
    <w:rsid w:val="00881B32"/>
    <w:rsid w:val="00882385"/>
    <w:rsid w:val="00882742"/>
    <w:rsid w:val="008841D4"/>
    <w:rsid w:val="00884DB8"/>
    <w:rsid w:val="00884F88"/>
    <w:rsid w:val="0088679E"/>
    <w:rsid w:val="00886E35"/>
    <w:rsid w:val="00887359"/>
    <w:rsid w:val="0089092E"/>
    <w:rsid w:val="00892A38"/>
    <w:rsid w:val="00893770"/>
    <w:rsid w:val="0089422D"/>
    <w:rsid w:val="0089509E"/>
    <w:rsid w:val="00895247"/>
    <w:rsid w:val="008975A9"/>
    <w:rsid w:val="00897C34"/>
    <w:rsid w:val="008A01F6"/>
    <w:rsid w:val="008A2944"/>
    <w:rsid w:val="008A2BD2"/>
    <w:rsid w:val="008A4527"/>
    <w:rsid w:val="008A4C85"/>
    <w:rsid w:val="008A4FD0"/>
    <w:rsid w:val="008A6364"/>
    <w:rsid w:val="008A6EA0"/>
    <w:rsid w:val="008B0CA5"/>
    <w:rsid w:val="008B0FF2"/>
    <w:rsid w:val="008B132D"/>
    <w:rsid w:val="008B1C58"/>
    <w:rsid w:val="008B2173"/>
    <w:rsid w:val="008B3314"/>
    <w:rsid w:val="008B3628"/>
    <w:rsid w:val="008B38CA"/>
    <w:rsid w:val="008B3ED3"/>
    <w:rsid w:val="008B40F4"/>
    <w:rsid w:val="008B6678"/>
    <w:rsid w:val="008B685B"/>
    <w:rsid w:val="008B7265"/>
    <w:rsid w:val="008C0271"/>
    <w:rsid w:val="008C0C77"/>
    <w:rsid w:val="008C167E"/>
    <w:rsid w:val="008C33AE"/>
    <w:rsid w:val="008C33EF"/>
    <w:rsid w:val="008C4982"/>
    <w:rsid w:val="008C54E7"/>
    <w:rsid w:val="008C5509"/>
    <w:rsid w:val="008C6738"/>
    <w:rsid w:val="008C6F9F"/>
    <w:rsid w:val="008D3F57"/>
    <w:rsid w:val="008D559D"/>
    <w:rsid w:val="008D5731"/>
    <w:rsid w:val="008D6F9D"/>
    <w:rsid w:val="008D7ED4"/>
    <w:rsid w:val="008E29EC"/>
    <w:rsid w:val="008E3042"/>
    <w:rsid w:val="008E4F83"/>
    <w:rsid w:val="008E5BEE"/>
    <w:rsid w:val="008E6CD5"/>
    <w:rsid w:val="008E753C"/>
    <w:rsid w:val="008F033B"/>
    <w:rsid w:val="008F19E1"/>
    <w:rsid w:val="008F2A9C"/>
    <w:rsid w:val="008F3097"/>
    <w:rsid w:val="008F4D79"/>
    <w:rsid w:val="008F59D8"/>
    <w:rsid w:val="008F5DDA"/>
    <w:rsid w:val="008F67B3"/>
    <w:rsid w:val="008F6D43"/>
    <w:rsid w:val="008F73BE"/>
    <w:rsid w:val="008F784B"/>
    <w:rsid w:val="00901725"/>
    <w:rsid w:val="009019D4"/>
    <w:rsid w:val="009038B5"/>
    <w:rsid w:val="00903AC7"/>
    <w:rsid w:val="00903CEC"/>
    <w:rsid w:val="009108A6"/>
    <w:rsid w:val="00910DEB"/>
    <w:rsid w:val="00912028"/>
    <w:rsid w:val="00912267"/>
    <w:rsid w:val="009122E4"/>
    <w:rsid w:val="009126A1"/>
    <w:rsid w:val="00915902"/>
    <w:rsid w:val="00915BDC"/>
    <w:rsid w:val="00916099"/>
    <w:rsid w:val="009167FA"/>
    <w:rsid w:val="00916BDD"/>
    <w:rsid w:val="00921719"/>
    <w:rsid w:val="00921805"/>
    <w:rsid w:val="00921B84"/>
    <w:rsid w:val="00921F39"/>
    <w:rsid w:val="00924A17"/>
    <w:rsid w:val="009260D2"/>
    <w:rsid w:val="00926950"/>
    <w:rsid w:val="00927FEE"/>
    <w:rsid w:val="0093072F"/>
    <w:rsid w:val="0093162C"/>
    <w:rsid w:val="00932A57"/>
    <w:rsid w:val="00932C29"/>
    <w:rsid w:val="0093397F"/>
    <w:rsid w:val="00934F53"/>
    <w:rsid w:val="00936230"/>
    <w:rsid w:val="00937543"/>
    <w:rsid w:val="00942362"/>
    <w:rsid w:val="009433E6"/>
    <w:rsid w:val="0094431E"/>
    <w:rsid w:val="0094669F"/>
    <w:rsid w:val="00946970"/>
    <w:rsid w:val="00952A6C"/>
    <w:rsid w:val="0095351E"/>
    <w:rsid w:val="0095408E"/>
    <w:rsid w:val="0095648F"/>
    <w:rsid w:val="009568F5"/>
    <w:rsid w:val="00961136"/>
    <w:rsid w:val="00961C72"/>
    <w:rsid w:val="00962A6F"/>
    <w:rsid w:val="0096365F"/>
    <w:rsid w:val="009637F1"/>
    <w:rsid w:val="0096395C"/>
    <w:rsid w:val="0096408B"/>
    <w:rsid w:val="009643D0"/>
    <w:rsid w:val="0096445C"/>
    <w:rsid w:val="009650D3"/>
    <w:rsid w:val="00965720"/>
    <w:rsid w:val="00965E6A"/>
    <w:rsid w:val="00967D32"/>
    <w:rsid w:val="009700A7"/>
    <w:rsid w:val="00970999"/>
    <w:rsid w:val="00971FC3"/>
    <w:rsid w:val="009813BF"/>
    <w:rsid w:val="00982318"/>
    <w:rsid w:val="0098265F"/>
    <w:rsid w:val="00982DF2"/>
    <w:rsid w:val="00983B8A"/>
    <w:rsid w:val="00987DC7"/>
    <w:rsid w:val="00990FCA"/>
    <w:rsid w:val="00991346"/>
    <w:rsid w:val="00991713"/>
    <w:rsid w:val="0099251E"/>
    <w:rsid w:val="0099275C"/>
    <w:rsid w:val="009933AD"/>
    <w:rsid w:val="00994207"/>
    <w:rsid w:val="00994C2F"/>
    <w:rsid w:val="009951C7"/>
    <w:rsid w:val="00995635"/>
    <w:rsid w:val="009A068A"/>
    <w:rsid w:val="009A2A65"/>
    <w:rsid w:val="009A305A"/>
    <w:rsid w:val="009A41E7"/>
    <w:rsid w:val="009A4AAE"/>
    <w:rsid w:val="009A7115"/>
    <w:rsid w:val="009A7A45"/>
    <w:rsid w:val="009A7B35"/>
    <w:rsid w:val="009A7D50"/>
    <w:rsid w:val="009B1984"/>
    <w:rsid w:val="009B1F50"/>
    <w:rsid w:val="009B261F"/>
    <w:rsid w:val="009B64BD"/>
    <w:rsid w:val="009B7883"/>
    <w:rsid w:val="009B7921"/>
    <w:rsid w:val="009C09FC"/>
    <w:rsid w:val="009C0D62"/>
    <w:rsid w:val="009C1789"/>
    <w:rsid w:val="009C36D8"/>
    <w:rsid w:val="009C5EDC"/>
    <w:rsid w:val="009C632B"/>
    <w:rsid w:val="009C6538"/>
    <w:rsid w:val="009C7D09"/>
    <w:rsid w:val="009D0C6F"/>
    <w:rsid w:val="009D103F"/>
    <w:rsid w:val="009D1DAE"/>
    <w:rsid w:val="009D2907"/>
    <w:rsid w:val="009D2ACA"/>
    <w:rsid w:val="009D51A6"/>
    <w:rsid w:val="009D78E3"/>
    <w:rsid w:val="009D7FE9"/>
    <w:rsid w:val="009E1FE6"/>
    <w:rsid w:val="009E4A47"/>
    <w:rsid w:val="009E4BBE"/>
    <w:rsid w:val="009E4FC7"/>
    <w:rsid w:val="009E6BAD"/>
    <w:rsid w:val="009F1B87"/>
    <w:rsid w:val="009F23CC"/>
    <w:rsid w:val="009F23EC"/>
    <w:rsid w:val="009F3880"/>
    <w:rsid w:val="009F4613"/>
    <w:rsid w:val="009F5C67"/>
    <w:rsid w:val="009F5DCC"/>
    <w:rsid w:val="009F60CD"/>
    <w:rsid w:val="009F63EC"/>
    <w:rsid w:val="009F6925"/>
    <w:rsid w:val="009F7D4F"/>
    <w:rsid w:val="00A00439"/>
    <w:rsid w:val="00A00AFF"/>
    <w:rsid w:val="00A00CF2"/>
    <w:rsid w:val="00A0148C"/>
    <w:rsid w:val="00A02A2E"/>
    <w:rsid w:val="00A04245"/>
    <w:rsid w:val="00A04550"/>
    <w:rsid w:val="00A04AC0"/>
    <w:rsid w:val="00A05E78"/>
    <w:rsid w:val="00A06017"/>
    <w:rsid w:val="00A11C56"/>
    <w:rsid w:val="00A12AF0"/>
    <w:rsid w:val="00A140E9"/>
    <w:rsid w:val="00A146C0"/>
    <w:rsid w:val="00A15491"/>
    <w:rsid w:val="00A17CB0"/>
    <w:rsid w:val="00A21CED"/>
    <w:rsid w:val="00A22872"/>
    <w:rsid w:val="00A241A0"/>
    <w:rsid w:val="00A251F7"/>
    <w:rsid w:val="00A2540B"/>
    <w:rsid w:val="00A307B3"/>
    <w:rsid w:val="00A317CA"/>
    <w:rsid w:val="00A31B9B"/>
    <w:rsid w:val="00A31F4B"/>
    <w:rsid w:val="00A31FED"/>
    <w:rsid w:val="00A33E1A"/>
    <w:rsid w:val="00A344C2"/>
    <w:rsid w:val="00A34940"/>
    <w:rsid w:val="00A35D7F"/>
    <w:rsid w:val="00A36A98"/>
    <w:rsid w:val="00A37ECC"/>
    <w:rsid w:val="00A41860"/>
    <w:rsid w:val="00A4219B"/>
    <w:rsid w:val="00A42C0C"/>
    <w:rsid w:val="00A42EDD"/>
    <w:rsid w:val="00A42F5D"/>
    <w:rsid w:val="00A443FB"/>
    <w:rsid w:val="00A4441F"/>
    <w:rsid w:val="00A44585"/>
    <w:rsid w:val="00A45247"/>
    <w:rsid w:val="00A45C77"/>
    <w:rsid w:val="00A45EC4"/>
    <w:rsid w:val="00A46476"/>
    <w:rsid w:val="00A47AD9"/>
    <w:rsid w:val="00A47D85"/>
    <w:rsid w:val="00A50D95"/>
    <w:rsid w:val="00A51070"/>
    <w:rsid w:val="00A51A7C"/>
    <w:rsid w:val="00A52DE0"/>
    <w:rsid w:val="00A52EFB"/>
    <w:rsid w:val="00A53A9E"/>
    <w:rsid w:val="00A5551D"/>
    <w:rsid w:val="00A56569"/>
    <w:rsid w:val="00A57617"/>
    <w:rsid w:val="00A57D8A"/>
    <w:rsid w:val="00A624F5"/>
    <w:rsid w:val="00A62661"/>
    <w:rsid w:val="00A63FC1"/>
    <w:rsid w:val="00A648A2"/>
    <w:rsid w:val="00A656DE"/>
    <w:rsid w:val="00A66A86"/>
    <w:rsid w:val="00A670D4"/>
    <w:rsid w:val="00A678D7"/>
    <w:rsid w:val="00A70A3B"/>
    <w:rsid w:val="00A71E7A"/>
    <w:rsid w:val="00A72010"/>
    <w:rsid w:val="00A72CAF"/>
    <w:rsid w:val="00A741F4"/>
    <w:rsid w:val="00A7526F"/>
    <w:rsid w:val="00A7584B"/>
    <w:rsid w:val="00A75973"/>
    <w:rsid w:val="00A763FA"/>
    <w:rsid w:val="00A76E79"/>
    <w:rsid w:val="00A801F5"/>
    <w:rsid w:val="00A80E45"/>
    <w:rsid w:val="00A81A8C"/>
    <w:rsid w:val="00A81B14"/>
    <w:rsid w:val="00A82B96"/>
    <w:rsid w:val="00A854C7"/>
    <w:rsid w:val="00A86290"/>
    <w:rsid w:val="00A86723"/>
    <w:rsid w:val="00A87A9A"/>
    <w:rsid w:val="00A95913"/>
    <w:rsid w:val="00A960CA"/>
    <w:rsid w:val="00AA1634"/>
    <w:rsid w:val="00AA2512"/>
    <w:rsid w:val="00AA2CC5"/>
    <w:rsid w:val="00AA2D3B"/>
    <w:rsid w:val="00AA3069"/>
    <w:rsid w:val="00AA3561"/>
    <w:rsid w:val="00AA4827"/>
    <w:rsid w:val="00AA4BA1"/>
    <w:rsid w:val="00AA4D0E"/>
    <w:rsid w:val="00AA59E7"/>
    <w:rsid w:val="00AA6F3C"/>
    <w:rsid w:val="00AB16EC"/>
    <w:rsid w:val="00AB21EA"/>
    <w:rsid w:val="00AB34C8"/>
    <w:rsid w:val="00AB36BB"/>
    <w:rsid w:val="00AB409B"/>
    <w:rsid w:val="00AB4D4B"/>
    <w:rsid w:val="00AB55DA"/>
    <w:rsid w:val="00AB7380"/>
    <w:rsid w:val="00AC1CAA"/>
    <w:rsid w:val="00AC21EF"/>
    <w:rsid w:val="00AC25D0"/>
    <w:rsid w:val="00AC2B0F"/>
    <w:rsid w:val="00AC30E3"/>
    <w:rsid w:val="00AC3B79"/>
    <w:rsid w:val="00AC4EA3"/>
    <w:rsid w:val="00AC525B"/>
    <w:rsid w:val="00AC7000"/>
    <w:rsid w:val="00AC7917"/>
    <w:rsid w:val="00AD05E2"/>
    <w:rsid w:val="00AD0D94"/>
    <w:rsid w:val="00AD223B"/>
    <w:rsid w:val="00AD3991"/>
    <w:rsid w:val="00AD4B6B"/>
    <w:rsid w:val="00AD5B55"/>
    <w:rsid w:val="00AD60A4"/>
    <w:rsid w:val="00AD6258"/>
    <w:rsid w:val="00AD7F24"/>
    <w:rsid w:val="00AE0794"/>
    <w:rsid w:val="00AE1CFB"/>
    <w:rsid w:val="00AE4957"/>
    <w:rsid w:val="00AE7944"/>
    <w:rsid w:val="00AE7AE7"/>
    <w:rsid w:val="00AE7DC7"/>
    <w:rsid w:val="00AF005C"/>
    <w:rsid w:val="00AF3979"/>
    <w:rsid w:val="00AF3A94"/>
    <w:rsid w:val="00AF4AAF"/>
    <w:rsid w:val="00AF5681"/>
    <w:rsid w:val="00AF58D3"/>
    <w:rsid w:val="00AF5C20"/>
    <w:rsid w:val="00AF723D"/>
    <w:rsid w:val="00AF7253"/>
    <w:rsid w:val="00B014C2"/>
    <w:rsid w:val="00B03E16"/>
    <w:rsid w:val="00B041D2"/>
    <w:rsid w:val="00B07C3B"/>
    <w:rsid w:val="00B13562"/>
    <w:rsid w:val="00B15C06"/>
    <w:rsid w:val="00B15D6A"/>
    <w:rsid w:val="00B170CA"/>
    <w:rsid w:val="00B171EB"/>
    <w:rsid w:val="00B2116E"/>
    <w:rsid w:val="00B219A9"/>
    <w:rsid w:val="00B247A1"/>
    <w:rsid w:val="00B31211"/>
    <w:rsid w:val="00B318C1"/>
    <w:rsid w:val="00B33887"/>
    <w:rsid w:val="00B341EE"/>
    <w:rsid w:val="00B3559C"/>
    <w:rsid w:val="00B36689"/>
    <w:rsid w:val="00B36F76"/>
    <w:rsid w:val="00B37A93"/>
    <w:rsid w:val="00B403EE"/>
    <w:rsid w:val="00B40BAE"/>
    <w:rsid w:val="00B418AB"/>
    <w:rsid w:val="00B42050"/>
    <w:rsid w:val="00B43828"/>
    <w:rsid w:val="00B438F3"/>
    <w:rsid w:val="00B45157"/>
    <w:rsid w:val="00B45AFA"/>
    <w:rsid w:val="00B50549"/>
    <w:rsid w:val="00B53116"/>
    <w:rsid w:val="00B53831"/>
    <w:rsid w:val="00B5546C"/>
    <w:rsid w:val="00B5553A"/>
    <w:rsid w:val="00B57299"/>
    <w:rsid w:val="00B643BA"/>
    <w:rsid w:val="00B65834"/>
    <w:rsid w:val="00B66DAA"/>
    <w:rsid w:val="00B671A8"/>
    <w:rsid w:val="00B7009A"/>
    <w:rsid w:val="00B7141E"/>
    <w:rsid w:val="00B71BB8"/>
    <w:rsid w:val="00B7306D"/>
    <w:rsid w:val="00B75C37"/>
    <w:rsid w:val="00B7705B"/>
    <w:rsid w:val="00B810EF"/>
    <w:rsid w:val="00B81362"/>
    <w:rsid w:val="00B81FED"/>
    <w:rsid w:val="00B82014"/>
    <w:rsid w:val="00B82655"/>
    <w:rsid w:val="00B8270F"/>
    <w:rsid w:val="00B833AC"/>
    <w:rsid w:val="00B834C8"/>
    <w:rsid w:val="00B83CA8"/>
    <w:rsid w:val="00B8455D"/>
    <w:rsid w:val="00B84F1B"/>
    <w:rsid w:val="00B857B3"/>
    <w:rsid w:val="00B86D4A"/>
    <w:rsid w:val="00B87FE2"/>
    <w:rsid w:val="00B90515"/>
    <w:rsid w:val="00B90F3E"/>
    <w:rsid w:val="00B911FE"/>
    <w:rsid w:val="00B92183"/>
    <w:rsid w:val="00B92561"/>
    <w:rsid w:val="00B929A5"/>
    <w:rsid w:val="00B93478"/>
    <w:rsid w:val="00B94525"/>
    <w:rsid w:val="00B96E84"/>
    <w:rsid w:val="00B979EA"/>
    <w:rsid w:val="00B97C9A"/>
    <w:rsid w:val="00BA0C7A"/>
    <w:rsid w:val="00BA0FF4"/>
    <w:rsid w:val="00BA1817"/>
    <w:rsid w:val="00BA35BF"/>
    <w:rsid w:val="00BA374A"/>
    <w:rsid w:val="00BA3BF4"/>
    <w:rsid w:val="00BA4908"/>
    <w:rsid w:val="00BA706F"/>
    <w:rsid w:val="00BA7C7D"/>
    <w:rsid w:val="00BB193B"/>
    <w:rsid w:val="00BB1F68"/>
    <w:rsid w:val="00BB21D9"/>
    <w:rsid w:val="00BB2398"/>
    <w:rsid w:val="00BB23CB"/>
    <w:rsid w:val="00BB32A3"/>
    <w:rsid w:val="00BB32CB"/>
    <w:rsid w:val="00BB4A80"/>
    <w:rsid w:val="00BB66A1"/>
    <w:rsid w:val="00BB6B0F"/>
    <w:rsid w:val="00BB7569"/>
    <w:rsid w:val="00BB7AC3"/>
    <w:rsid w:val="00BC18CA"/>
    <w:rsid w:val="00BC34FF"/>
    <w:rsid w:val="00BC380C"/>
    <w:rsid w:val="00BC4C88"/>
    <w:rsid w:val="00BC5F56"/>
    <w:rsid w:val="00BC6154"/>
    <w:rsid w:val="00BC7BA2"/>
    <w:rsid w:val="00BD00D1"/>
    <w:rsid w:val="00BD2462"/>
    <w:rsid w:val="00BD2CC5"/>
    <w:rsid w:val="00BD3606"/>
    <w:rsid w:val="00BD4CB1"/>
    <w:rsid w:val="00BD4E33"/>
    <w:rsid w:val="00BD5D47"/>
    <w:rsid w:val="00BD5F34"/>
    <w:rsid w:val="00BD5F51"/>
    <w:rsid w:val="00BD6729"/>
    <w:rsid w:val="00BD75DD"/>
    <w:rsid w:val="00BE0A02"/>
    <w:rsid w:val="00BE1007"/>
    <w:rsid w:val="00BE19E6"/>
    <w:rsid w:val="00BE20EE"/>
    <w:rsid w:val="00BE224D"/>
    <w:rsid w:val="00BE3D44"/>
    <w:rsid w:val="00BE5994"/>
    <w:rsid w:val="00BE6067"/>
    <w:rsid w:val="00BF0500"/>
    <w:rsid w:val="00BF0C27"/>
    <w:rsid w:val="00BF1FBA"/>
    <w:rsid w:val="00BF2577"/>
    <w:rsid w:val="00BF3619"/>
    <w:rsid w:val="00BF3A61"/>
    <w:rsid w:val="00BF3B56"/>
    <w:rsid w:val="00BF3D0C"/>
    <w:rsid w:val="00BF4671"/>
    <w:rsid w:val="00BF4A3F"/>
    <w:rsid w:val="00BF56CF"/>
    <w:rsid w:val="00C00A68"/>
    <w:rsid w:val="00C026F4"/>
    <w:rsid w:val="00C029E0"/>
    <w:rsid w:val="00C03A56"/>
    <w:rsid w:val="00C03BBF"/>
    <w:rsid w:val="00C03CEE"/>
    <w:rsid w:val="00C06CA8"/>
    <w:rsid w:val="00C11663"/>
    <w:rsid w:val="00C11878"/>
    <w:rsid w:val="00C120BD"/>
    <w:rsid w:val="00C12B7D"/>
    <w:rsid w:val="00C13762"/>
    <w:rsid w:val="00C1410C"/>
    <w:rsid w:val="00C14F94"/>
    <w:rsid w:val="00C15042"/>
    <w:rsid w:val="00C15421"/>
    <w:rsid w:val="00C160A7"/>
    <w:rsid w:val="00C16537"/>
    <w:rsid w:val="00C1692A"/>
    <w:rsid w:val="00C21BBC"/>
    <w:rsid w:val="00C21F7B"/>
    <w:rsid w:val="00C22797"/>
    <w:rsid w:val="00C22E5D"/>
    <w:rsid w:val="00C23FC6"/>
    <w:rsid w:val="00C24024"/>
    <w:rsid w:val="00C256C2"/>
    <w:rsid w:val="00C25F2E"/>
    <w:rsid w:val="00C270BC"/>
    <w:rsid w:val="00C30725"/>
    <w:rsid w:val="00C31B55"/>
    <w:rsid w:val="00C31E7A"/>
    <w:rsid w:val="00C33114"/>
    <w:rsid w:val="00C3317B"/>
    <w:rsid w:val="00C351DF"/>
    <w:rsid w:val="00C35DC1"/>
    <w:rsid w:val="00C360A1"/>
    <w:rsid w:val="00C40638"/>
    <w:rsid w:val="00C40D32"/>
    <w:rsid w:val="00C42292"/>
    <w:rsid w:val="00C425EC"/>
    <w:rsid w:val="00C42BAF"/>
    <w:rsid w:val="00C43EF2"/>
    <w:rsid w:val="00C43F83"/>
    <w:rsid w:val="00C44D01"/>
    <w:rsid w:val="00C4532D"/>
    <w:rsid w:val="00C4557E"/>
    <w:rsid w:val="00C46A17"/>
    <w:rsid w:val="00C47F8F"/>
    <w:rsid w:val="00C530A7"/>
    <w:rsid w:val="00C533C2"/>
    <w:rsid w:val="00C5488D"/>
    <w:rsid w:val="00C554C1"/>
    <w:rsid w:val="00C559A9"/>
    <w:rsid w:val="00C56823"/>
    <w:rsid w:val="00C57188"/>
    <w:rsid w:val="00C57F12"/>
    <w:rsid w:val="00C618D3"/>
    <w:rsid w:val="00C61D64"/>
    <w:rsid w:val="00C624F4"/>
    <w:rsid w:val="00C632B2"/>
    <w:rsid w:val="00C633C9"/>
    <w:rsid w:val="00C639B8"/>
    <w:rsid w:val="00C63F64"/>
    <w:rsid w:val="00C64448"/>
    <w:rsid w:val="00C6615F"/>
    <w:rsid w:val="00C67CC0"/>
    <w:rsid w:val="00C67E4F"/>
    <w:rsid w:val="00C71DDD"/>
    <w:rsid w:val="00C71E7E"/>
    <w:rsid w:val="00C722DF"/>
    <w:rsid w:val="00C73479"/>
    <w:rsid w:val="00C73D05"/>
    <w:rsid w:val="00C743EB"/>
    <w:rsid w:val="00C75F39"/>
    <w:rsid w:val="00C76B11"/>
    <w:rsid w:val="00C76CE3"/>
    <w:rsid w:val="00C77353"/>
    <w:rsid w:val="00C804D5"/>
    <w:rsid w:val="00C80914"/>
    <w:rsid w:val="00C80FD1"/>
    <w:rsid w:val="00C819E0"/>
    <w:rsid w:val="00C82F2A"/>
    <w:rsid w:val="00C83591"/>
    <w:rsid w:val="00C83F80"/>
    <w:rsid w:val="00C84FF1"/>
    <w:rsid w:val="00C853C5"/>
    <w:rsid w:val="00C859DC"/>
    <w:rsid w:val="00C86032"/>
    <w:rsid w:val="00C87C74"/>
    <w:rsid w:val="00C90154"/>
    <w:rsid w:val="00C9136D"/>
    <w:rsid w:val="00C9223F"/>
    <w:rsid w:val="00C94708"/>
    <w:rsid w:val="00C96AA7"/>
    <w:rsid w:val="00C97786"/>
    <w:rsid w:val="00C97E9A"/>
    <w:rsid w:val="00CA07A0"/>
    <w:rsid w:val="00CA1DCE"/>
    <w:rsid w:val="00CA1E07"/>
    <w:rsid w:val="00CA31E1"/>
    <w:rsid w:val="00CA5911"/>
    <w:rsid w:val="00CA74E4"/>
    <w:rsid w:val="00CA75DC"/>
    <w:rsid w:val="00CB0C7D"/>
    <w:rsid w:val="00CB2481"/>
    <w:rsid w:val="00CB29D9"/>
    <w:rsid w:val="00CB3905"/>
    <w:rsid w:val="00CB3917"/>
    <w:rsid w:val="00CB3E9D"/>
    <w:rsid w:val="00CB3F34"/>
    <w:rsid w:val="00CB5E01"/>
    <w:rsid w:val="00CB6057"/>
    <w:rsid w:val="00CB6344"/>
    <w:rsid w:val="00CB69E4"/>
    <w:rsid w:val="00CC073D"/>
    <w:rsid w:val="00CC0FF7"/>
    <w:rsid w:val="00CC1C85"/>
    <w:rsid w:val="00CC2720"/>
    <w:rsid w:val="00CC2D34"/>
    <w:rsid w:val="00CC3021"/>
    <w:rsid w:val="00CC480E"/>
    <w:rsid w:val="00CC669A"/>
    <w:rsid w:val="00CC7C59"/>
    <w:rsid w:val="00CD0A1E"/>
    <w:rsid w:val="00CD1704"/>
    <w:rsid w:val="00CD1783"/>
    <w:rsid w:val="00CD3832"/>
    <w:rsid w:val="00CD3CA0"/>
    <w:rsid w:val="00CE45A9"/>
    <w:rsid w:val="00CE4FF3"/>
    <w:rsid w:val="00CE5A79"/>
    <w:rsid w:val="00CE764E"/>
    <w:rsid w:val="00CE7EDE"/>
    <w:rsid w:val="00CE7F3A"/>
    <w:rsid w:val="00CF0432"/>
    <w:rsid w:val="00CF11E0"/>
    <w:rsid w:val="00CF7729"/>
    <w:rsid w:val="00CF78C1"/>
    <w:rsid w:val="00D01EBE"/>
    <w:rsid w:val="00D021EF"/>
    <w:rsid w:val="00D027A7"/>
    <w:rsid w:val="00D02BB9"/>
    <w:rsid w:val="00D03B13"/>
    <w:rsid w:val="00D05EC5"/>
    <w:rsid w:val="00D06A4D"/>
    <w:rsid w:val="00D06B04"/>
    <w:rsid w:val="00D075C4"/>
    <w:rsid w:val="00D113AF"/>
    <w:rsid w:val="00D11705"/>
    <w:rsid w:val="00D12A43"/>
    <w:rsid w:val="00D12F98"/>
    <w:rsid w:val="00D13DE8"/>
    <w:rsid w:val="00D140A1"/>
    <w:rsid w:val="00D14549"/>
    <w:rsid w:val="00D14556"/>
    <w:rsid w:val="00D1630B"/>
    <w:rsid w:val="00D165D8"/>
    <w:rsid w:val="00D17844"/>
    <w:rsid w:val="00D17AD2"/>
    <w:rsid w:val="00D17D33"/>
    <w:rsid w:val="00D2037A"/>
    <w:rsid w:val="00D211A6"/>
    <w:rsid w:val="00D22109"/>
    <w:rsid w:val="00D227AD"/>
    <w:rsid w:val="00D24827"/>
    <w:rsid w:val="00D24890"/>
    <w:rsid w:val="00D252AE"/>
    <w:rsid w:val="00D26AEB"/>
    <w:rsid w:val="00D301BD"/>
    <w:rsid w:val="00D3123A"/>
    <w:rsid w:val="00D31C46"/>
    <w:rsid w:val="00D31F55"/>
    <w:rsid w:val="00D3280F"/>
    <w:rsid w:val="00D3336B"/>
    <w:rsid w:val="00D33EEB"/>
    <w:rsid w:val="00D355B4"/>
    <w:rsid w:val="00D35CE1"/>
    <w:rsid w:val="00D35F83"/>
    <w:rsid w:val="00D3607E"/>
    <w:rsid w:val="00D37BB3"/>
    <w:rsid w:val="00D42ADC"/>
    <w:rsid w:val="00D4394C"/>
    <w:rsid w:val="00D44175"/>
    <w:rsid w:val="00D44904"/>
    <w:rsid w:val="00D44C79"/>
    <w:rsid w:val="00D453D2"/>
    <w:rsid w:val="00D470D3"/>
    <w:rsid w:val="00D47714"/>
    <w:rsid w:val="00D50A25"/>
    <w:rsid w:val="00D52A78"/>
    <w:rsid w:val="00D54535"/>
    <w:rsid w:val="00D55750"/>
    <w:rsid w:val="00D60673"/>
    <w:rsid w:val="00D60C7E"/>
    <w:rsid w:val="00D6104C"/>
    <w:rsid w:val="00D6187B"/>
    <w:rsid w:val="00D62084"/>
    <w:rsid w:val="00D62E50"/>
    <w:rsid w:val="00D63ED0"/>
    <w:rsid w:val="00D641DA"/>
    <w:rsid w:val="00D6568F"/>
    <w:rsid w:val="00D66BA6"/>
    <w:rsid w:val="00D66DDC"/>
    <w:rsid w:val="00D70034"/>
    <w:rsid w:val="00D707AB"/>
    <w:rsid w:val="00D70B2C"/>
    <w:rsid w:val="00D71DCD"/>
    <w:rsid w:val="00D72085"/>
    <w:rsid w:val="00D721A9"/>
    <w:rsid w:val="00D73B38"/>
    <w:rsid w:val="00D7503E"/>
    <w:rsid w:val="00D75E8C"/>
    <w:rsid w:val="00D76317"/>
    <w:rsid w:val="00D76F82"/>
    <w:rsid w:val="00D77893"/>
    <w:rsid w:val="00D80001"/>
    <w:rsid w:val="00D8030E"/>
    <w:rsid w:val="00D8036B"/>
    <w:rsid w:val="00D814C4"/>
    <w:rsid w:val="00D82368"/>
    <w:rsid w:val="00D82879"/>
    <w:rsid w:val="00D833F6"/>
    <w:rsid w:val="00D8448B"/>
    <w:rsid w:val="00D84624"/>
    <w:rsid w:val="00D86308"/>
    <w:rsid w:val="00D868AC"/>
    <w:rsid w:val="00D86B41"/>
    <w:rsid w:val="00D8747B"/>
    <w:rsid w:val="00D90940"/>
    <w:rsid w:val="00D9179E"/>
    <w:rsid w:val="00D933DF"/>
    <w:rsid w:val="00D938F6"/>
    <w:rsid w:val="00D94F8B"/>
    <w:rsid w:val="00D9733F"/>
    <w:rsid w:val="00D97445"/>
    <w:rsid w:val="00D979D3"/>
    <w:rsid w:val="00D97AC3"/>
    <w:rsid w:val="00DA06D4"/>
    <w:rsid w:val="00DA13E2"/>
    <w:rsid w:val="00DA2013"/>
    <w:rsid w:val="00DA2BF6"/>
    <w:rsid w:val="00DA3764"/>
    <w:rsid w:val="00DA37B8"/>
    <w:rsid w:val="00DA3838"/>
    <w:rsid w:val="00DA446A"/>
    <w:rsid w:val="00DA5335"/>
    <w:rsid w:val="00DA56F2"/>
    <w:rsid w:val="00DA5ED4"/>
    <w:rsid w:val="00DB1515"/>
    <w:rsid w:val="00DB15DB"/>
    <w:rsid w:val="00DB39B9"/>
    <w:rsid w:val="00DB524B"/>
    <w:rsid w:val="00DB54AE"/>
    <w:rsid w:val="00DB6E66"/>
    <w:rsid w:val="00DC0848"/>
    <w:rsid w:val="00DC0865"/>
    <w:rsid w:val="00DC2397"/>
    <w:rsid w:val="00DC31A6"/>
    <w:rsid w:val="00DC336B"/>
    <w:rsid w:val="00DC37A3"/>
    <w:rsid w:val="00DC41B9"/>
    <w:rsid w:val="00DC4424"/>
    <w:rsid w:val="00DC55E7"/>
    <w:rsid w:val="00DC6852"/>
    <w:rsid w:val="00DC7C67"/>
    <w:rsid w:val="00DD0F69"/>
    <w:rsid w:val="00DD1EAE"/>
    <w:rsid w:val="00DD28DD"/>
    <w:rsid w:val="00DD34F4"/>
    <w:rsid w:val="00DD3BB2"/>
    <w:rsid w:val="00DD70C4"/>
    <w:rsid w:val="00DD7599"/>
    <w:rsid w:val="00DD7EED"/>
    <w:rsid w:val="00DE03CF"/>
    <w:rsid w:val="00DE1995"/>
    <w:rsid w:val="00DE2A0E"/>
    <w:rsid w:val="00DE3069"/>
    <w:rsid w:val="00DE3E62"/>
    <w:rsid w:val="00DE4124"/>
    <w:rsid w:val="00DE5D2A"/>
    <w:rsid w:val="00DE5EE2"/>
    <w:rsid w:val="00DE72BB"/>
    <w:rsid w:val="00DE72D4"/>
    <w:rsid w:val="00DE77BC"/>
    <w:rsid w:val="00DF0FC5"/>
    <w:rsid w:val="00DF118B"/>
    <w:rsid w:val="00DF2D91"/>
    <w:rsid w:val="00DF2F03"/>
    <w:rsid w:val="00DF3DC1"/>
    <w:rsid w:val="00DF4DA2"/>
    <w:rsid w:val="00DF6FF4"/>
    <w:rsid w:val="00DF7016"/>
    <w:rsid w:val="00DF7791"/>
    <w:rsid w:val="00DF7AA3"/>
    <w:rsid w:val="00E00A2E"/>
    <w:rsid w:val="00E02A39"/>
    <w:rsid w:val="00E04431"/>
    <w:rsid w:val="00E0474E"/>
    <w:rsid w:val="00E0582C"/>
    <w:rsid w:val="00E05EC8"/>
    <w:rsid w:val="00E07374"/>
    <w:rsid w:val="00E10386"/>
    <w:rsid w:val="00E105C5"/>
    <w:rsid w:val="00E11100"/>
    <w:rsid w:val="00E12D6C"/>
    <w:rsid w:val="00E140D3"/>
    <w:rsid w:val="00E158F1"/>
    <w:rsid w:val="00E15B97"/>
    <w:rsid w:val="00E17CA1"/>
    <w:rsid w:val="00E17CB8"/>
    <w:rsid w:val="00E17E6F"/>
    <w:rsid w:val="00E20409"/>
    <w:rsid w:val="00E2216B"/>
    <w:rsid w:val="00E22AE9"/>
    <w:rsid w:val="00E23E72"/>
    <w:rsid w:val="00E241B3"/>
    <w:rsid w:val="00E25402"/>
    <w:rsid w:val="00E2764E"/>
    <w:rsid w:val="00E279B6"/>
    <w:rsid w:val="00E27B81"/>
    <w:rsid w:val="00E312AC"/>
    <w:rsid w:val="00E31483"/>
    <w:rsid w:val="00E316C8"/>
    <w:rsid w:val="00E317C2"/>
    <w:rsid w:val="00E3246B"/>
    <w:rsid w:val="00E344DC"/>
    <w:rsid w:val="00E347ED"/>
    <w:rsid w:val="00E34DF3"/>
    <w:rsid w:val="00E3623E"/>
    <w:rsid w:val="00E3694E"/>
    <w:rsid w:val="00E36E84"/>
    <w:rsid w:val="00E37CFC"/>
    <w:rsid w:val="00E40E7B"/>
    <w:rsid w:val="00E4113B"/>
    <w:rsid w:val="00E41A3A"/>
    <w:rsid w:val="00E4225C"/>
    <w:rsid w:val="00E42CB8"/>
    <w:rsid w:val="00E44841"/>
    <w:rsid w:val="00E46698"/>
    <w:rsid w:val="00E47740"/>
    <w:rsid w:val="00E47C90"/>
    <w:rsid w:val="00E47DE8"/>
    <w:rsid w:val="00E47EEC"/>
    <w:rsid w:val="00E50237"/>
    <w:rsid w:val="00E50636"/>
    <w:rsid w:val="00E50C58"/>
    <w:rsid w:val="00E51734"/>
    <w:rsid w:val="00E51B95"/>
    <w:rsid w:val="00E52E1D"/>
    <w:rsid w:val="00E53C9F"/>
    <w:rsid w:val="00E54559"/>
    <w:rsid w:val="00E55127"/>
    <w:rsid w:val="00E55C6A"/>
    <w:rsid w:val="00E565B9"/>
    <w:rsid w:val="00E56760"/>
    <w:rsid w:val="00E56B9A"/>
    <w:rsid w:val="00E604E0"/>
    <w:rsid w:val="00E6061C"/>
    <w:rsid w:val="00E61B68"/>
    <w:rsid w:val="00E62633"/>
    <w:rsid w:val="00E62D8C"/>
    <w:rsid w:val="00E62FA0"/>
    <w:rsid w:val="00E63335"/>
    <w:rsid w:val="00E63B1D"/>
    <w:rsid w:val="00E6430F"/>
    <w:rsid w:val="00E6471D"/>
    <w:rsid w:val="00E66571"/>
    <w:rsid w:val="00E66A5A"/>
    <w:rsid w:val="00E67539"/>
    <w:rsid w:val="00E67D1F"/>
    <w:rsid w:val="00E703CA"/>
    <w:rsid w:val="00E7132D"/>
    <w:rsid w:val="00E75A89"/>
    <w:rsid w:val="00E76AED"/>
    <w:rsid w:val="00E848A1"/>
    <w:rsid w:val="00E84E9C"/>
    <w:rsid w:val="00E85F0D"/>
    <w:rsid w:val="00E86C04"/>
    <w:rsid w:val="00E90E88"/>
    <w:rsid w:val="00E9140C"/>
    <w:rsid w:val="00E91825"/>
    <w:rsid w:val="00E92273"/>
    <w:rsid w:val="00E924FF"/>
    <w:rsid w:val="00E9273B"/>
    <w:rsid w:val="00E9288A"/>
    <w:rsid w:val="00E951F8"/>
    <w:rsid w:val="00E95FA0"/>
    <w:rsid w:val="00EA0F2C"/>
    <w:rsid w:val="00EA21D3"/>
    <w:rsid w:val="00EA2CF3"/>
    <w:rsid w:val="00EA525E"/>
    <w:rsid w:val="00EA5512"/>
    <w:rsid w:val="00EA5C20"/>
    <w:rsid w:val="00EA5C30"/>
    <w:rsid w:val="00EA6B89"/>
    <w:rsid w:val="00EA7434"/>
    <w:rsid w:val="00EB1796"/>
    <w:rsid w:val="00EB1D6D"/>
    <w:rsid w:val="00EB275B"/>
    <w:rsid w:val="00EB2BA6"/>
    <w:rsid w:val="00EB2EA9"/>
    <w:rsid w:val="00EB387F"/>
    <w:rsid w:val="00EB4C65"/>
    <w:rsid w:val="00EB525A"/>
    <w:rsid w:val="00EB5F55"/>
    <w:rsid w:val="00EB7CD3"/>
    <w:rsid w:val="00EC1324"/>
    <w:rsid w:val="00EC14EF"/>
    <w:rsid w:val="00EC18B2"/>
    <w:rsid w:val="00EC1B8E"/>
    <w:rsid w:val="00EC3BE9"/>
    <w:rsid w:val="00EC474B"/>
    <w:rsid w:val="00EC5A5E"/>
    <w:rsid w:val="00EC5BE2"/>
    <w:rsid w:val="00EC6516"/>
    <w:rsid w:val="00EC6724"/>
    <w:rsid w:val="00EC68EE"/>
    <w:rsid w:val="00EC6B7D"/>
    <w:rsid w:val="00EC7277"/>
    <w:rsid w:val="00EC77C2"/>
    <w:rsid w:val="00ED0A7F"/>
    <w:rsid w:val="00ED2392"/>
    <w:rsid w:val="00ED2BC0"/>
    <w:rsid w:val="00ED4BC0"/>
    <w:rsid w:val="00ED54D4"/>
    <w:rsid w:val="00ED54DB"/>
    <w:rsid w:val="00ED6AA0"/>
    <w:rsid w:val="00EE0814"/>
    <w:rsid w:val="00EE1E1B"/>
    <w:rsid w:val="00EE26EC"/>
    <w:rsid w:val="00EE4539"/>
    <w:rsid w:val="00EE4630"/>
    <w:rsid w:val="00EE4C9C"/>
    <w:rsid w:val="00EE4F6B"/>
    <w:rsid w:val="00EE645B"/>
    <w:rsid w:val="00EF0778"/>
    <w:rsid w:val="00EF117D"/>
    <w:rsid w:val="00EF38FB"/>
    <w:rsid w:val="00EF3A74"/>
    <w:rsid w:val="00EF5078"/>
    <w:rsid w:val="00EF53F6"/>
    <w:rsid w:val="00EF6692"/>
    <w:rsid w:val="00EF7461"/>
    <w:rsid w:val="00F0062C"/>
    <w:rsid w:val="00F01BF3"/>
    <w:rsid w:val="00F01EF1"/>
    <w:rsid w:val="00F026D9"/>
    <w:rsid w:val="00F03494"/>
    <w:rsid w:val="00F0420E"/>
    <w:rsid w:val="00F0443D"/>
    <w:rsid w:val="00F046AA"/>
    <w:rsid w:val="00F06073"/>
    <w:rsid w:val="00F06C93"/>
    <w:rsid w:val="00F07899"/>
    <w:rsid w:val="00F133CD"/>
    <w:rsid w:val="00F15250"/>
    <w:rsid w:val="00F15592"/>
    <w:rsid w:val="00F15606"/>
    <w:rsid w:val="00F15CFC"/>
    <w:rsid w:val="00F161D2"/>
    <w:rsid w:val="00F17B8E"/>
    <w:rsid w:val="00F21158"/>
    <w:rsid w:val="00F2273A"/>
    <w:rsid w:val="00F230A5"/>
    <w:rsid w:val="00F23776"/>
    <w:rsid w:val="00F23959"/>
    <w:rsid w:val="00F244EE"/>
    <w:rsid w:val="00F25A6A"/>
    <w:rsid w:val="00F26585"/>
    <w:rsid w:val="00F268AF"/>
    <w:rsid w:val="00F2704F"/>
    <w:rsid w:val="00F2718D"/>
    <w:rsid w:val="00F336F7"/>
    <w:rsid w:val="00F33DD3"/>
    <w:rsid w:val="00F342D5"/>
    <w:rsid w:val="00F34419"/>
    <w:rsid w:val="00F37021"/>
    <w:rsid w:val="00F37217"/>
    <w:rsid w:val="00F37413"/>
    <w:rsid w:val="00F37E08"/>
    <w:rsid w:val="00F403CC"/>
    <w:rsid w:val="00F4051E"/>
    <w:rsid w:val="00F41FFF"/>
    <w:rsid w:val="00F42D9B"/>
    <w:rsid w:val="00F42E44"/>
    <w:rsid w:val="00F449E1"/>
    <w:rsid w:val="00F45805"/>
    <w:rsid w:val="00F46904"/>
    <w:rsid w:val="00F51125"/>
    <w:rsid w:val="00F5169B"/>
    <w:rsid w:val="00F52370"/>
    <w:rsid w:val="00F52C5B"/>
    <w:rsid w:val="00F545C7"/>
    <w:rsid w:val="00F545D3"/>
    <w:rsid w:val="00F54DA2"/>
    <w:rsid w:val="00F5550A"/>
    <w:rsid w:val="00F5584D"/>
    <w:rsid w:val="00F5585D"/>
    <w:rsid w:val="00F57050"/>
    <w:rsid w:val="00F57835"/>
    <w:rsid w:val="00F61DDC"/>
    <w:rsid w:val="00F63094"/>
    <w:rsid w:val="00F6343A"/>
    <w:rsid w:val="00F63AE6"/>
    <w:rsid w:val="00F646C2"/>
    <w:rsid w:val="00F648BB"/>
    <w:rsid w:val="00F64FB7"/>
    <w:rsid w:val="00F65C2E"/>
    <w:rsid w:val="00F65FC1"/>
    <w:rsid w:val="00F66AE2"/>
    <w:rsid w:val="00F670A9"/>
    <w:rsid w:val="00F679D4"/>
    <w:rsid w:val="00F70171"/>
    <w:rsid w:val="00F71640"/>
    <w:rsid w:val="00F71ED7"/>
    <w:rsid w:val="00F72C46"/>
    <w:rsid w:val="00F72FB5"/>
    <w:rsid w:val="00F74BC4"/>
    <w:rsid w:val="00F75AC6"/>
    <w:rsid w:val="00F76E5D"/>
    <w:rsid w:val="00F775CC"/>
    <w:rsid w:val="00F77B4B"/>
    <w:rsid w:val="00F77B6A"/>
    <w:rsid w:val="00F77C9F"/>
    <w:rsid w:val="00F817EB"/>
    <w:rsid w:val="00F819DA"/>
    <w:rsid w:val="00F81BC2"/>
    <w:rsid w:val="00F81E7C"/>
    <w:rsid w:val="00F82D1D"/>
    <w:rsid w:val="00F8533E"/>
    <w:rsid w:val="00F85A24"/>
    <w:rsid w:val="00F86863"/>
    <w:rsid w:val="00F86A18"/>
    <w:rsid w:val="00F87037"/>
    <w:rsid w:val="00F870EF"/>
    <w:rsid w:val="00F87D12"/>
    <w:rsid w:val="00F90F16"/>
    <w:rsid w:val="00F91931"/>
    <w:rsid w:val="00F92BA2"/>
    <w:rsid w:val="00F93225"/>
    <w:rsid w:val="00F9629F"/>
    <w:rsid w:val="00FA01D3"/>
    <w:rsid w:val="00FA1368"/>
    <w:rsid w:val="00FA2B14"/>
    <w:rsid w:val="00FA2CAD"/>
    <w:rsid w:val="00FA2D6B"/>
    <w:rsid w:val="00FA3333"/>
    <w:rsid w:val="00FA3C31"/>
    <w:rsid w:val="00FA4567"/>
    <w:rsid w:val="00FA45AB"/>
    <w:rsid w:val="00FA4BF6"/>
    <w:rsid w:val="00FA51B2"/>
    <w:rsid w:val="00FA5BDA"/>
    <w:rsid w:val="00FA5EE8"/>
    <w:rsid w:val="00FA6767"/>
    <w:rsid w:val="00FA6816"/>
    <w:rsid w:val="00FA72FC"/>
    <w:rsid w:val="00FA7334"/>
    <w:rsid w:val="00FB0138"/>
    <w:rsid w:val="00FB2404"/>
    <w:rsid w:val="00FB3756"/>
    <w:rsid w:val="00FB42BF"/>
    <w:rsid w:val="00FB4D37"/>
    <w:rsid w:val="00FB6B77"/>
    <w:rsid w:val="00FC08BC"/>
    <w:rsid w:val="00FC199B"/>
    <w:rsid w:val="00FC3AA1"/>
    <w:rsid w:val="00FC55E8"/>
    <w:rsid w:val="00FC6D86"/>
    <w:rsid w:val="00FC7581"/>
    <w:rsid w:val="00FD1464"/>
    <w:rsid w:val="00FD2FCA"/>
    <w:rsid w:val="00FD4170"/>
    <w:rsid w:val="00FD5153"/>
    <w:rsid w:val="00FD70C9"/>
    <w:rsid w:val="00FD7D7B"/>
    <w:rsid w:val="00FE0238"/>
    <w:rsid w:val="00FE1CCB"/>
    <w:rsid w:val="00FE27C6"/>
    <w:rsid w:val="00FE2EEE"/>
    <w:rsid w:val="00FE3233"/>
    <w:rsid w:val="00FE38AF"/>
    <w:rsid w:val="00FE3C5C"/>
    <w:rsid w:val="00FE4027"/>
    <w:rsid w:val="00FE59DF"/>
    <w:rsid w:val="00FE64FD"/>
    <w:rsid w:val="00FE6936"/>
    <w:rsid w:val="00FE7BB3"/>
    <w:rsid w:val="00FF2CAF"/>
    <w:rsid w:val="00FF2D04"/>
    <w:rsid w:val="00FF5AC3"/>
    <w:rsid w:val="00FF5B8C"/>
    <w:rsid w:val="00FF6889"/>
    <w:rsid w:val="00FF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footer" w:uiPriority="99"/>
    <w:lsdException w:name="caption" w:uiPriority="35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HTML Cite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22109"/>
    <w:pPr>
      <w:spacing w:before="120" w:after="120" w:line="360" w:lineRule="auto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786FE2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28"/>
      <w:szCs w:val="28"/>
    </w:rPr>
  </w:style>
  <w:style w:type="paragraph" w:styleId="Heading2">
    <w:name w:val="heading 2"/>
    <w:basedOn w:val="Normal"/>
    <w:next w:val="Normal"/>
    <w:qFormat/>
    <w:rsid w:val="0018407C"/>
    <w:pPr>
      <w:keepNext/>
      <w:numPr>
        <w:numId w:val="2"/>
      </w:numPr>
      <w:spacing w:before="240" w:after="60"/>
      <w:outlineLvl w:val="1"/>
    </w:pPr>
    <w:rPr>
      <w:rFonts w:cs="Arial"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18407C"/>
    <w:pPr>
      <w:keepNext/>
      <w:numPr>
        <w:numId w:val="4"/>
      </w:numPr>
      <w:spacing w:line="288" w:lineRule="auto"/>
      <w:outlineLvl w:val="2"/>
    </w:pPr>
    <w:rPr>
      <w:b/>
      <w:szCs w:val="26"/>
    </w:rPr>
  </w:style>
  <w:style w:type="paragraph" w:styleId="Heading4">
    <w:name w:val="heading 4"/>
    <w:basedOn w:val="Normal"/>
    <w:next w:val="Normal"/>
    <w:qFormat/>
    <w:rsid w:val="00786FE2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786FE2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786FE2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786FE2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786FE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786FE2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86FE2"/>
    <w:pPr>
      <w:jc w:val="center"/>
    </w:pPr>
    <w:rPr>
      <w:b/>
      <w:bCs/>
      <w:sz w:val="32"/>
    </w:rPr>
  </w:style>
  <w:style w:type="character" w:styleId="Hyperlink">
    <w:name w:val="Hyperlink"/>
    <w:rsid w:val="00786FE2"/>
    <w:rPr>
      <w:color w:val="0000FF"/>
      <w:u w:val="single"/>
    </w:rPr>
  </w:style>
  <w:style w:type="paragraph" w:styleId="BodyText">
    <w:name w:val="Body Text"/>
    <w:basedOn w:val="Normal"/>
    <w:rsid w:val="00786FE2"/>
    <w:pPr>
      <w:spacing w:before="240" w:after="240"/>
      <w:jc w:val="both"/>
    </w:pPr>
  </w:style>
  <w:style w:type="paragraph" w:styleId="Header">
    <w:name w:val="header"/>
    <w:basedOn w:val="Normal"/>
    <w:rsid w:val="00786FE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86FE2"/>
  </w:style>
  <w:style w:type="paragraph" w:styleId="Footer">
    <w:name w:val="footer"/>
    <w:basedOn w:val="Normal"/>
    <w:link w:val="FooterChar"/>
    <w:uiPriority w:val="99"/>
    <w:rsid w:val="00786FE2"/>
    <w:pPr>
      <w:tabs>
        <w:tab w:val="center" w:pos="4320"/>
        <w:tab w:val="right" w:pos="8640"/>
      </w:tabs>
    </w:pPr>
  </w:style>
  <w:style w:type="character" w:styleId="CommentReference">
    <w:name w:val="annotation reference"/>
    <w:uiPriority w:val="99"/>
    <w:rsid w:val="00786FE2"/>
    <w:rPr>
      <w:sz w:val="16"/>
      <w:szCs w:val="16"/>
    </w:rPr>
  </w:style>
  <w:style w:type="paragraph" w:customStyle="1" w:styleId="ESTtext">
    <w:name w:val="EST text"/>
    <w:basedOn w:val="BodyText2"/>
    <w:rsid w:val="00786FE2"/>
    <w:pPr>
      <w:spacing w:line="360" w:lineRule="auto"/>
      <w:ind w:firstLine="720"/>
      <w:jc w:val="both"/>
    </w:pPr>
  </w:style>
  <w:style w:type="paragraph" w:styleId="BodyText2">
    <w:name w:val="Body Text 2"/>
    <w:basedOn w:val="Normal"/>
    <w:rsid w:val="00786FE2"/>
    <w:pPr>
      <w:spacing w:line="480" w:lineRule="auto"/>
    </w:pPr>
  </w:style>
  <w:style w:type="paragraph" w:styleId="BalloonText">
    <w:name w:val="Balloon Text"/>
    <w:basedOn w:val="Normal"/>
    <w:semiHidden/>
    <w:rsid w:val="00786FE2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86FE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86FE2"/>
    <w:rPr>
      <w:b/>
      <w:bCs/>
    </w:rPr>
  </w:style>
  <w:style w:type="paragraph" w:styleId="Caption">
    <w:name w:val="caption"/>
    <w:basedOn w:val="Normal"/>
    <w:next w:val="Normal"/>
    <w:uiPriority w:val="35"/>
    <w:qFormat/>
    <w:rsid w:val="00786FE2"/>
    <w:pPr>
      <w:spacing w:before="240"/>
    </w:pPr>
    <w:rPr>
      <w:bCs/>
      <w:szCs w:val="20"/>
    </w:rPr>
  </w:style>
  <w:style w:type="character" w:styleId="LineNumber">
    <w:name w:val="line number"/>
    <w:basedOn w:val="DefaultParagraphFont"/>
    <w:rsid w:val="00786FE2"/>
  </w:style>
  <w:style w:type="table" w:styleId="TableGrid">
    <w:name w:val="Table Grid"/>
    <w:basedOn w:val="TableNormal"/>
    <w:uiPriority w:val="59"/>
    <w:rsid w:val="006F535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Ctext">
    <w:name w:val="ARC text"/>
    <w:basedOn w:val="Normal"/>
    <w:autoRedefine/>
    <w:qFormat/>
    <w:rsid w:val="00B03E16"/>
    <w:pPr>
      <w:spacing w:before="60" w:after="60" w:line="240" w:lineRule="auto"/>
      <w:jc w:val="both"/>
    </w:pPr>
    <w:rPr>
      <w:rFonts w:cs="Arial"/>
    </w:rPr>
  </w:style>
  <w:style w:type="paragraph" w:styleId="ListParagraph">
    <w:name w:val="List Paragraph"/>
    <w:aliases w:val="Heading 2 report"/>
    <w:basedOn w:val="Normal"/>
    <w:uiPriority w:val="34"/>
    <w:qFormat/>
    <w:rsid w:val="00C71DDD"/>
    <w:pPr>
      <w:spacing w:before="0"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character" w:customStyle="1" w:styleId="nbapihighlight1">
    <w:name w:val="nbapihighlight1"/>
    <w:basedOn w:val="DefaultParagraphFont"/>
    <w:rsid w:val="007D2662"/>
  </w:style>
  <w:style w:type="paragraph" w:styleId="DocumentMap">
    <w:name w:val="Document Map"/>
    <w:basedOn w:val="Normal"/>
    <w:link w:val="DocumentMapChar"/>
    <w:rsid w:val="00687DB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687DB6"/>
    <w:rPr>
      <w:rFonts w:ascii="Tahoma" w:hAnsi="Tahoma" w:cs="Tahoma"/>
      <w:sz w:val="16"/>
      <w:szCs w:val="16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7C9F"/>
    <w:rPr>
      <w:lang w:eastAsia="en-US"/>
    </w:rPr>
  </w:style>
  <w:style w:type="character" w:customStyle="1" w:styleId="hit">
    <w:name w:val="hit"/>
    <w:basedOn w:val="DefaultParagraphFont"/>
    <w:rsid w:val="005E4288"/>
    <w:rPr>
      <w:sz w:val="24"/>
      <w:szCs w:val="24"/>
      <w:bdr w:val="none" w:sz="0" w:space="0" w:color="auto" w:frame="1"/>
      <w:shd w:val="clear" w:color="auto" w:fill="FFFFDD"/>
      <w:vertAlign w:val="baseline"/>
    </w:rPr>
  </w:style>
  <w:style w:type="character" w:customStyle="1" w:styleId="FooterChar">
    <w:name w:val="Footer Char"/>
    <w:basedOn w:val="DefaultParagraphFont"/>
    <w:link w:val="Footer"/>
    <w:uiPriority w:val="99"/>
    <w:rsid w:val="000C22A5"/>
    <w:rPr>
      <w:sz w:val="24"/>
      <w:szCs w:val="24"/>
      <w:lang w:eastAsia="en-US"/>
    </w:rPr>
  </w:style>
  <w:style w:type="paragraph" w:styleId="Revision">
    <w:name w:val="Revision"/>
    <w:hidden/>
    <w:uiPriority w:val="99"/>
    <w:semiHidden/>
    <w:rsid w:val="00A52DE0"/>
    <w:rPr>
      <w:sz w:val="24"/>
      <w:szCs w:val="24"/>
      <w:lang w:eastAsia="en-US"/>
    </w:rPr>
  </w:style>
  <w:style w:type="character" w:customStyle="1" w:styleId="bodytextheader1">
    <w:name w:val="bodytext_header1"/>
    <w:basedOn w:val="DefaultParagraphFont"/>
    <w:rsid w:val="0066179F"/>
  </w:style>
  <w:style w:type="character" w:styleId="HTMLCite">
    <w:name w:val="HTML Cite"/>
    <w:basedOn w:val="DefaultParagraphFont"/>
    <w:uiPriority w:val="99"/>
    <w:unhideWhenUsed/>
    <w:rsid w:val="004C040A"/>
    <w:rPr>
      <w:i/>
      <w:iCs/>
    </w:rPr>
  </w:style>
  <w:style w:type="table" w:customStyle="1" w:styleId="TableGrid3">
    <w:name w:val="Table Grid3"/>
    <w:basedOn w:val="TableNormal"/>
    <w:uiPriority w:val="59"/>
    <w:rsid w:val="006605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C3AA1"/>
    <w:rPr>
      <w:rFonts w:ascii="Arial" w:eastAsia="Calibri" w:hAnsi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ullet-list">
    <w:name w:val="bullet-list"/>
    <w:basedOn w:val="DefaultParagraphFont"/>
    <w:rsid w:val="0002654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footer" w:uiPriority="99"/>
    <w:lsdException w:name="caption" w:uiPriority="35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HTML Cite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22109"/>
    <w:pPr>
      <w:spacing w:before="120" w:after="120" w:line="360" w:lineRule="auto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786FE2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28"/>
      <w:szCs w:val="28"/>
    </w:rPr>
  </w:style>
  <w:style w:type="paragraph" w:styleId="Heading2">
    <w:name w:val="heading 2"/>
    <w:basedOn w:val="Normal"/>
    <w:next w:val="Normal"/>
    <w:qFormat/>
    <w:rsid w:val="0018407C"/>
    <w:pPr>
      <w:keepNext/>
      <w:numPr>
        <w:numId w:val="2"/>
      </w:numPr>
      <w:spacing w:before="240" w:after="60"/>
      <w:outlineLvl w:val="1"/>
    </w:pPr>
    <w:rPr>
      <w:rFonts w:cs="Arial"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18407C"/>
    <w:pPr>
      <w:keepNext/>
      <w:numPr>
        <w:numId w:val="4"/>
      </w:numPr>
      <w:spacing w:line="288" w:lineRule="auto"/>
      <w:outlineLvl w:val="2"/>
    </w:pPr>
    <w:rPr>
      <w:b/>
      <w:szCs w:val="26"/>
    </w:rPr>
  </w:style>
  <w:style w:type="paragraph" w:styleId="Heading4">
    <w:name w:val="heading 4"/>
    <w:basedOn w:val="Normal"/>
    <w:next w:val="Normal"/>
    <w:qFormat/>
    <w:rsid w:val="00786FE2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786FE2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786FE2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786FE2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786FE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786FE2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86FE2"/>
    <w:pPr>
      <w:jc w:val="center"/>
    </w:pPr>
    <w:rPr>
      <w:b/>
      <w:bCs/>
      <w:sz w:val="32"/>
    </w:rPr>
  </w:style>
  <w:style w:type="character" w:styleId="Hyperlink">
    <w:name w:val="Hyperlink"/>
    <w:rsid w:val="00786FE2"/>
    <w:rPr>
      <w:color w:val="0000FF"/>
      <w:u w:val="single"/>
    </w:rPr>
  </w:style>
  <w:style w:type="paragraph" w:styleId="BodyText">
    <w:name w:val="Body Text"/>
    <w:basedOn w:val="Normal"/>
    <w:rsid w:val="00786FE2"/>
    <w:pPr>
      <w:spacing w:before="240" w:after="240"/>
      <w:jc w:val="both"/>
    </w:pPr>
  </w:style>
  <w:style w:type="paragraph" w:styleId="Header">
    <w:name w:val="header"/>
    <w:basedOn w:val="Normal"/>
    <w:rsid w:val="00786FE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86FE2"/>
  </w:style>
  <w:style w:type="paragraph" w:styleId="Footer">
    <w:name w:val="footer"/>
    <w:basedOn w:val="Normal"/>
    <w:link w:val="FooterChar"/>
    <w:uiPriority w:val="99"/>
    <w:rsid w:val="00786FE2"/>
    <w:pPr>
      <w:tabs>
        <w:tab w:val="center" w:pos="4320"/>
        <w:tab w:val="right" w:pos="8640"/>
      </w:tabs>
    </w:pPr>
  </w:style>
  <w:style w:type="character" w:styleId="CommentReference">
    <w:name w:val="annotation reference"/>
    <w:uiPriority w:val="99"/>
    <w:rsid w:val="00786FE2"/>
    <w:rPr>
      <w:sz w:val="16"/>
      <w:szCs w:val="16"/>
    </w:rPr>
  </w:style>
  <w:style w:type="paragraph" w:customStyle="1" w:styleId="ESTtext">
    <w:name w:val="EST text"/>
    <w:basedOn w:val="BodyText2"/>
    <w:rsid w:val="00786FE2"/>
    <w:pPr>
      <w:spacing w:line="360" w:lineRule="auto"/>
      <w:ind w:firstLine="720"/>
      <w:jc w:val="both"/>
    </w:pPr>
  </w:style>
  <w:style w:type="paragraph" w:styleId="BodyText2">
    <w:name w:val="Body Text 2"/>
    <w:basedOn w:val="Normal"/>
    <w:rsid w:val="00786FE2"/>
    <w:pPr>
      <w:spacing w:line="480" w:lineRule="auto"/>
    </w:pPr>
  </w:style>
  <w:style w:type="paragraph" w:styleId="BalloonText">
    <w:name w:val="Balloon Text"/>
    <w:basedOn w:val="Normal"/>
    <w:semiHidden/>
    <w:rsid w:val="00786FE2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86FE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86FE2"/>
    <w:rPr>
      <w:b/>
      <w:bCs/>
    </w:rPr>
  </w:style>
  <w:style w:type="paragraph" w:styleId="Caption">
    <w:name w:val="caption"/>
    <w:basedOn w:val="Normal"/>
    <w:next w:val="Normal"/>
    <w:uiPriority w:val="35"/>
    <w:qFormat/>
    <w:rsid w:val="00786FE2"/>
    <w:pPr>
      <w:spacing w:before="240"/>
    </w:pPr>
    <w:rPr>
      <w:bCs/>
      <w:szCs w:val="20"/>
    </w:rPr>
  </w:style>
  <w:style w:type="character" w:styleId="LineNumber">
    <w:name w:val="line number"/>
    <w:basedOn w:val="DefaultParagraphFont"/>
    <w:rsid w:val="00786FE2"/>
  </w:style>
  <w:style w:type="table" w:styleId="TableGrid">
    <w:name w:val="Table Grid"/>
    <w:basedOn w:val="TableNormal"/>
    <w:uiPriority w:val="59"/>
    <w:rsid w:val="006F535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Ctext">
    <w:name w:val="ARC text"/>
    <w:basedOn w:val="Normal"/>
    <w:autoRedefine/>
    <w:qFormat/>
    <w:rsid w:val="00B03E16"/>
    <w:pPr>
      <w:spacing w:before="60" w:after="60" w:line="240" w:lineRule="auto"/>
      <w:jc w:val="both"/>
    </w:pPr>
    <w:rPr>
      <w:rFonts w:cs="Arial"/>
    </w:rPr>
  </w:style>
  <w:style w:type="paragraph" w:styleId="ListParagraph">
    <w:name w:val="List Paragraph"/>
    <w:aliases w:val="Heading 2 report"/>
    <w:basedOn w:val="Normal"/>
    <w:uiPriority w:val="34"/>
    <w:qFormat/>
    <w:rsid w:val="00C71DDD"/>
    <w:pPr>
      <w:spacing w:before="0"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character" w:customStyle="1" w:styleId="nbapihighlight1">
    <w:name w:val="nbapihighlight1"/>
    <w:basedOn w:val="DefaultParagraphFont"/>
    <w:rsid w:val="007D2662"/>
  </w:style>
  <w:style w:type="paragraph" w:styleId="DocumentMap">
    <w:name w:val="Document Map"/>
    <w:basedOn w:val="Normal"/>
    <w:link w:val="DocumentMapChar"/>
    <w:rsid w:val="00687DB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687DB6"/>
    <w:rPr>
      <w:rFonts w:ascii="Tahoma" w:hAnsi="Tahoma" w:cs="Tahoma"/>
      <w:sz w:val="16"/>
      <w:szCs w:val="16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7C9F"/>
    <w:rPr>
      <w:lang w:eastAsia="en-US"/>
    </w:rPr>
  </w:style>
  <w:style w:type="character" w:customStyle="1" w:styleId="hit">
    <w:name w:val="hit"/>
    <w:basedOn w:val="DefaultParagraphFont"/>
    <w:rsid w:val="005E4288"/>
    <w:rPr>
      <w:sz w:val="24"/>
      <w:szCs w:val="24"/>
      <w:bdr w:val="none" w:sz="0" w:space="0" w:color="auto" w:frame="1"/>
      <w:shd w:val="clear" w:color="auto" w:fill="FFFFDD"/>
      <w:vertAlign w:val="baseline"/>
    </w:rPr>
  </w:style>
  <w:style w:type="character" w:customStyle="1" w:styleId="FooterChar">
    <w:name w:val="Footer Char"/>
    <w:basedOn w:val="DefaultParagraphFont"/>
    <w:link w:val="Footer"/>
    <w:uiPriority w:val="99"/>
    <w:rsid w:val="000C22A5"/>
    <w:rPr>
      <w:sz w:val="24"/>
      <w:szCs w:val="24"/>
      <w:lang w:eastAsia="en-US"/>
    </w:rPr>
  </w:style>
  <w:style w:type="paragraph" w:styleId="Revision">
    <w:name w:val="Revision"/>
    <w:hidden/>
    <w:uiPriority w:val="99"/>
    <w:semiHidden/>
    <w:rsid w:val="00A52DE0"/>
    <w:rPr>
      <w:sz w:val="24"/>
      <w:szCs w:val="24"/>
      <w:lang w:eastAsia="en-US"/>
    </w:rPr>
  </w:style>
  <w:style w:type="character" w:customStyle="1" w:styleId="bodytextheader1">
    <w:name w:val="bodytext_header1"/>
    <w:basedOn w:val="DefaultParagraphFont"/>
    <w:rsid w:val="0066179F"/>
  </w:style>
  <w:style w:type="character" w:styleId="HTMLCite">
    <w:name w:val="HTML Cite"/>
    <w:basedOn w:val="DefaultParagraphFont"/>
    <w:uiPriority w:val="99"/>
    <w:unhideWhenUsed/>
    <w:rsid w:val="004C040A"/>
    <w:rPr>
      <w:i/>
      <w:iCs/>
    </w:rPr>
  </w:style>
  <w:style w:type="table" w:customStyle="1" w:styleId="TableGrid3">
    <w:name w:val="Table Grid3"/>
    <w:basedOn w:val="TableNormal"/>
    <w:uiPriority w:val="59"/>
    <w:rsid w:val="006605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C3AA1"/>
    <w:rPr>
      <w:rFonts w:ascii="Arial" w:eastAsia="Calibri" w:hAnsi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ullet-list">
    <w:name w:val="bullet-list"/>
    <w:basedOn w:val="DefaultParagraphFont"/>
    <w:rsid w:val="00026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12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ENVIRONMENT\THESIS\Template%20for%20journal%20paper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0510CF-5D5E-48B6-9649-EFCCD85C4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for journal papers</Template>
  <TotalTime>0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Role of Electrostatic Interactions in the Removal of Pharmaceutically Active Contaminants by a Loose Nanofiltration Membrane</vt:lpstr>
    </vt:vector>
  </TitlesOfParts>
  <Company>Yale University</Company>
  <LinksUpToDate>false</LinksUpToDate>
  <CharactersWithSpaces>2391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of Electrostatic Interactions in the Removal of Pharmaceutically Active Contaminants by a Loose Nanofiltration Membrane</dc:title>
  <dc:creator>lkt883</dc:creator>
  <cp:lastModifiedBy>Long Nghiem</cp:lastModifiedBy>
  <cp:revision>3</cp:revision>
  <cp:lastPrinted>2014-08-08T04:07:00Z</cp:lastPrinted>
  <dcterms:created xsi:type="dcterms:W3CDTF">2014-09-10T13:37:00Z</dcterms:created>
  <dcterms:modified xsi:type="dcterms:W3CDTF">2014-09-10T13:42:00Z</dcterms:modified>
</cp:coreProperties>
</file>